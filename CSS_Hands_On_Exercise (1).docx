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BB2D56" w14:textId="20638BB2" w:rsidR="001A15AC" w:rsidRDefault="006D2950" w:rsidP="00D22E8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4AA223" wp14:editId="673AFF37">
                <wp:simplePos x="0" y="0"/>
                <wp:positionH relativeFrom="column">
                  <wp:posOffset>-69850</wp:posOffset>
                </wp:positionH>
                <wp:positionV relativeFrom="paragraph">
                  <wp:posOffset>18415</wp:posOffset>
                </wp:positionV>
                <wp:extent cx="2825115" cy="701040"/>
                <wp:effectExtent l="0" t="0" r="127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115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1365C9" w14:textId="1A00C13F" w:rsidR="008228F5" w:rsidRDefault="008228F5" w:rsidP="007F37A8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4AA2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5pt;margin-top:1.45pt;width:222.45pt;height:55.2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" filled="f" stroked="f">
                <v:textbox style="mso-fit-shape-to-text:t">
                  <w:txbxContent>
                    <w:p w14:paraId="4A1365C9" w14:textId="1A00C13F" w:rsidR="008228F5" w:rsidRDefault="008228F5" w:rsidP="007F37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5D5DCD66" wp14:editId="729DBBE3">
                <wp:simplePos x="0" y="0"/>
                <wp:positionH relativeFrom="column">
                  <wp:posOffset>-6350</wp:posOffset>
                </wp:positionH>
                <wp:positionV relativeFrom="paragraph">
                  <wp:posOffset>114935</wp:posOffset>
                </wp:positionV>
                <wp:extent cx="5894070" cy="6141085"/>
                <wp:effectExtent l="0" t="635" r="2540" b="5080"/>
                <wp:wrapNone/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4070" cy="6141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284EC8" w14:textId="3F1B6BBB" w:rsidR="008228F5" w:rsidRDefault="008228F5" w:rsidP="007F37A8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DCD66" id="Text Box 3" o:spid="_x0000_s1027" type="#_x0000_t202" style="position:absolute;margin-left:-.5pt;margin-top:9.05pt;width:464.1pt;height:483.5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kItw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" filled="f" stroked="f">
                <v:textbox style="mso-fit-shape-to-text:t">
                  <w:txbxContent>
                    <w:p w14:paraId="33284EC8" w14:textId="3F1B6BBB" w:rsidR="008228F5" w:rsidRDefault="008228F5" w:rsidP="007F37A8"/>
                  </w:txbxContent>
                </v:textbox>
              </v:shape>
            </w:pict>
          </mc:Fallback>
        </mc:AlternateContent>
      </w:r>
      <w:bookmarkStart w:id="0" w:name="_Hlt533862522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F17D586" wp14:editId="74AE5C6A">
                <wp:simplePos x="0" y="0"/>
                <wp:positionH relativeFrom="column">
                  <wp:posOffset>939800</wp:posOffset>
                </wp:positionH>
                <wp:positionV relativeFrom="paragraph">
                  <wp:posOffset>116205</wp:posOffset>
                </wp:positionV>
                <wp:extent cx="4775200" cy="1198245"/>
                <wp:effectExtent l="2540" t="0" r="0" b="0"/>
                <wp:wrapNone/>
                <wp:docPr id="1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0" cy="1198245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D8D8D8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9E499" w14:textId="31041E65" w:rsidR="008228F5" w:rsidRPr="006645F7" w:rsidRDefault="008228F5" w:rsidP="007F37A8">
                            <w:pPr>
                              <w:pStyle w:val="Version"/>
                            </w:pPr>
                          </w:p>
                        </w:txbxContent>
                      </wps:txbx>
                      <wps:bodyPr rot="0" vert="horz" wrap="square" lIns="3200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17D586" id="AutoShape 6" o:spid="_x0000_s1028" style="position:absolute;margin-left:74pt;margin-top:9.15pt;width:376pt;height:94.3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" stroked="f" strokecolor="#d8d8d8" strokeweight=".25pt">
                <v:textbox inset="25.2pt">
                  <w:txbxContent>
                    <w:p w14:paraId="2D39E499" w14:textId="31041E65" w:rsidR="008228F5" w:rsidRPr="006645F7" w:rsidRDefault="008228F5" w:rsidP="007F37A8">
                      <w:pPr>
                        <w:pStyle w:val="Version"/>
                      </w:pPr>
                    </w:p>
                  </w:txbxContent>
                </v:textbox>
              </v:roundrect>
            </w:pict>
          </mc:Fallback>
        </mc:AlternateContent>
      </w:r>
      <w:r w:rsidR="001A15AC">
        <w:t>Contents</w:t>
      </w:r>
    </w:p>
    <w:p w14:paraId="14DC4D8D" w14:textId="77777777" w:rsidR="0011404A" w:rsidRDefault="001A15AC">
      <w:pPr>
        <w:pStyle w:val="TOC1"/>
        <w:tabs>
          <w:tab w:val="right" w:leader="dot" w:pos="87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2222575" w:history="1">
        <w:r w:rsidR="0011404A" w:rsidRPr="007C2B91">
          <w:rPr>
            <w:rStyle w:val="Hyperlink"/>
            <w:noProof/>
          </w:rPr>
          <w:t>Topic: CSS Basics</w:t>
        </w:r>
        <w:r w:rsidR="0011404A">
          <w:rPr>
            <w:noProof/>
            <w:webHidden/>
          </w:rPr>
          <w:tab/>
        </w:r>
        <w:r w:rsidR="0011404A">
          <w:rPr>
            <w:noProof/>
            <w:webHidden/>
          </w:rPr>
          <w:fldChar w:fldCharType="begin"/>
        </w:r>
        <w:r w:rsidR="0011404A">
          <w:rPr>
            <w:noProof/>
            <w:webHidden/>
          </w:rPr>
          <w:instrText xml:space="preserve"> PAGEREF _Toc382222575 \h </w:instrText>
        </w:r>
        <w:r w:rsidR="0011404A">
          <w:rPr>
            <w:noProof/>
            <w:webHidden/>
          </w:rPr>
        </w:r>
        <w:r w:rsidR="0011404A">
          <w:rPr>
            <w:noProof/>
            <w:webHidden/>
          </w:rPr>
          <w:fldChar w:fldCharType="separate"/>
        </w:r>
        <w:r w:rsidR="0011404A">
          <w:rPr>
            <w:noProof/>
            <w:webHidden/>
          </w:rPr>
          <w:t>3</w:t>
        </w:r>
        <w:r w:rsidR="0011404A">
          <w:rPr>
            <w:noProof/>
            <w:webHidden/>
          </w:rPr>
          <w:fldChar w:fldCharType="end"/>
        </w:r>
      </w:hyperlink>
    </w:p>
    <w:p w14:paraId="6297D87C" w14:textId="77777777" w:rsidR="0011404A" w:rsidRDefault="00112E6C">
      <w:pPr>
        <w:pStyle w:val="TOC3"/>
        <w:tabs>
          <w:tab w:val="right" w:leader="dot" w:pos="873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2222576" w:history="1">
        <w:r w:rsidR="0011404A" w:rsidRPr="007C2B91">
          <w:rPr>
            <w:rStyle w:val="Hyperlink"/>
            <w:noProof/>
          </w:rPr>
          <w:t>Hands-On Exercises</w:t>
        </w:r>
        <w:r w:rsidR="0011404A">
          <w:rPr>
            <w:noProof/>
            <w:webHidden/>
          </w:rPr>
          <w:tab/>
        </w:r>
        <w:r w:rsidR="0011404A">
          <w:rPr>
            <w:noProof/>
            <w:webHidden/>
          </w:rPr>
          <w:fldChar w:fldCharType="begin"/>
        </w:r>
        <w:r w:rsidR="0011404A">
          <w:rPr>
            <w:noProof/>
            <w:webHidden/>
          </w:rPr>
          <w:instrText xml:space="preserve"> PAGEREF _Toc382222576 \h </w:instrText>
        </w:r>
        <w:r w:rsidR="0011404A">
          <w:rPr>
            <w:noProof/>
            <w:webHidden/>
          </w:rPr>
        </w:r>
        <w:r w:rsidR="0011404A">
          <w:rPr>
            <w:noProof/>
            <w:webHidden/>
          </w:rPr>
          <w:fldChar w:fldCharType="separate"/>
        </w:r>
        <w:r w:rsidR="0011404A">
          <w:rPr>
            <w:noProof/>
            <w:webHidden/>
          </w:rPr>
          <w:t>3</w:t>
        </w:r>
        <w:r w:rsidR="0011404A">
          <w:rPr>
            <w:noProof/>
            <w:webHidden/>
          </w:rPr>
          <w:fldChar w:fldCharType="end"/>
        </w:r>
      </w:hyperlink>
    </w:p>
    <w:p w14:paraId="76590B13" w14:textId="77777777" w:rsidR="0011404A" w:rsidRDefault="00112E6C">
      <w:pPr>
        <w:pStyle w:val="TOC3"/>
        <w:tabs>
          <w:tab w:val="right" w:leader="dot" w:pos="873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2222577" w:history="1">
        <w:r w:rsidR="0011404A" w:rsidRPr="007C2B91">
          <w:rPr>
            <w:rStyle w:val="Hyperlink"/>
            <w:noProof/>
          </w:rPr>
          <w:t>Hands-On Exercise 1: CSS –Environment Setup</w:t>
        </w:r>
        <w:r w:rsidR="0011404A">
          <w:rPr>
            <w:noProof/>
            <w:webHidden/>
          </w:rPr>
          <w:tab/>
        </w:r>
        <w:r w:rsidR="0011404A">
          <w:rPr>
            <w:noProof/>
            <w:webHidden/>
          </w:rPr>
          <w:fldChar w:fldCharType="begin"/>
        </w:r>
        <w:r w:rsidR="0011404A">
          <w:rPr>
            <w:noProof/>
            <w:webHidden/>
          </w:rPr>
          <w:instrText xml:space="preserve"> PAGEREF _Toc382222577 \h </w:instrText>
        </w:r>
        <w:r w:rsidR="0011404A">
          <w:rPr>
            <w:noProof/>
            <w:webHidden/>
          </w:rPr>
        </w:r>
        <w:r w:rsidR="0011404A">
          <w:rPr>
            <w:noProof/>
            <w:webHidden/>
          </w:rPr>
          <w:fldChar w:fldCharType="separate"/>
        </w:r>
        <w:r w:rsidR="0011404A">
          <w:rPr>
            <w:noProof/>
            <w:webHidden/>
          </w:rPr>
          <w:t>3</w:t>
        </w:r>
        <w:r w:rsidR="0011404A">
          <w:rPr>
            <w:noProof/>
            <w:webHidden/>
          </w:rPr>
          <w:fldChar w:fldCharType="end"/>
        </w:r>
      </w:hyperlink>
    </w:p>
    <w:p w14:paraId="510AC5AC" w14:textId="77777777" w:rsidR="0011404A" w:rsidRDefault="00112E6C">
      <w:pPr>
        <w:pStyle w:val="TOC3"/>
        <w:tabs>
          <w:tab w:val="right" w:leader="dot" w:pos="873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2222578" w:history="1">
        <w:r w:rsidR="0011404A" w:rsidRPr="007C2B91">
          <w:rPr>
            <w:rStyle w:val="Hyperlink"/>
            <w:noProof/>
          </w:rPr>
          <w:t>Hands-On Exercise 2: Basic Styling</w:t>
        </w:r>
        <w:r w:rsidR="0011404A">
          <w:rPr>
            <w:noProof/>
            <w:webHidden/>
          </w:rPr>
          <w:tab/>
        </w:r>
        <w:r w:rsidR="0011404A">
          <w:rPr>
            <w:noProof/>
            <w:webHidden/>
          </w:rPr>
          <w:fldChar w:fldCharType="begin"/>
        </w:r>
        <w:r w:rsidR="0011404A">
          <w:rPr>
            <w:noProof/>
            <w:webHidden/>
          </w:rPr>
          <w:instrText xml:space="preserve"> PAGEREF _Toc382222578 \h </w:instrText>
        </w:r>
        <w:r w:rsidR="0011404A">
          <w:rPr>
            <w:noProof/>
            <w:webHidden/>
          </w:rPr>
        </w:r>
        <w:r w:rsidR="0011404A">
          <w:rPr>
            <w:noProof/>
            <w:webHidden/>
          </w:rPr>
          <w:fldChar w:fldCharType="separate"/>
        </w:r>
        <w:r w:rsidR="0011404A">
          <w:rPr>
            <w:noProof/>
            <w:webHidden/>
          </w:rPr>
          <w:t>3</w:t>
        </w:r>
        <w:r w:rsidR="0011404A">
          <w:rPr>
            <w:noProof/>
            <w:webHidden/>
          </w:rPr>
          <w:fldChar w:fldCharType="end"/>
        </w:r>
      </w:hyperlink>
    </w:p>
    <w:p w14:paraId="254E355F" w14:textId="77777777" w:rsidR="0011404A" w:rsidRDefault="00112E6C">
      <w:pPr>
        <w:pStyle w:val="TOC3"/>
        <w:tabs>
          <w:tab w:val="right" w:leader="dot" w:pos="873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2222579" w:history="1">
        <w:r w:rsidR="0011404A" w:rsidRPr="007C2B91">
          <w:rPr>
            <w:rStyle w:val="Hyperlink"/>
            <w:noProof/>
          </w:rPr>
          <w:t>Hands-On Exercise 3: Box Model</w:t>
        </w:r>
        <w:r w:rsidR="0011404A">
          <w:rPr>
            <w:noProof/>
            <w:webHidden/>
          </w:rPr>
          <w:tab/>
        </w:r>
        <w:r w:rsidR="0011404A">
          <w:rPr>
            <w:noProof/>
            <w:webHidden/>
          </w:rPr>
          <w:fldChar w:fldCharType="begin"/>
        </w:r>
        <w:r w:rsidR="0011404A">
          <w:rPr>
            <w:noProof/>
            <w:webHidden/>
          </w:rPr>
          <w:instrText xml:space="preserve"> PAGEREF _Toc382222579 \h </w:instrText>
        </w:r>
        <w:r w:rsidR="0011404A">
          <w:rPr>
            <w:noProof/>
            <w:webHidden/>
          </w:rPr>
        </w:r>
        <w:r w:rsidR="0011404A">
          <w:rPr>
            <w:noProof/>
            <w:webHidden/>
          </w:rPr>
          <w:fldChar w:fldCharType="separate"/>
        </w:r>
        <w:r w:rsidR="0011404A">
          <w:rPr>
            <w:noProof/>
            <w:webHidden/>
          </w:rPr>
          <w:t>4</w:t>
        </w:r>
        <w:r w:rsidR="0011404A">
          <w:rPr>
            <w:noProof/>
            <w:webHidden/>
          </w:rPr>
          <w:fldChar w:fldCharType="end"/>
        </w:r>
      </w:hyperlink>
    </w:p>
    <w:p w14:paraId="446247D7" w14:textId="77777777" w:rsidR="0011404A" w:rsidRDefault="00112E6C">
      <w:pPr>
        <w:pStyle w:val="TOC3"/>
        <w:tabs>
          <w:tab w:val="right" w:leader="dot" w:pos="873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2222580" w:history="1">
        <w:r w:rsidR="0011404A" w:rsidRPr="007C2B91">
          <w:rPr>
            <w:rStyle w:val="Hyperlink"/>
            <w:noProof/>
          </w:rPr>
          <w:t>Hands-On Exercise 4: Advanced CSS</w:t>
        </w:r>
        <w:r w:rsidR="0011404A">
          <w:rPr>
            <w:noProof/>
            <w:webHidden/>
          </w:rPr>
          <w:tab/>
        </w:r>
        <w:r w:rsidR="0011404A">
          <w:rPr>
            <w:noProof/>
            <w:webHidden/>
          </w:rPr>
          <w:fldChar w:fldCharType="begin"/>
        </w:r>
        <w:r w:rsidR="0011404A">
          <w:rPr>
            <w:noProof/>
            <w:webHidden/>
          </w:rPr>
          <w:instrText xml:space="preserve"> PAGEREF _Toc382222580 \h </w:instrText>
        </w:r>
        <w:r w:rsidR="0011404A">
          <w:rPr>
            <w:noProof/>
            <w:webHidden/>
          </w:rPr>
        </w:r>
        <w:r w:rsidR="0011404A">
          <w:rPr>
            <w:noProof/>
            <w:webHidden/>
          </w:rPr>
          <w:fldChar w:fldCharType="separate"/>
        </w:r>
        <w:r w:rsidR="0011404A">
          <w:rPr>
            <w:noProof/>
            <w:webHidden/>
          </w:rPr>
          <w:t>5</w:t>
        </w:r>
        <w:r w:rsidR="0011404A">
          <w:rPr>
            <w:noProof/>
            <w:webHidden/>
          </w:rPr>
          <w:fldChar w:fldCharType="end"/>
        </w:r>
      </w:hyperlink>
    </w:p>
    <w:p w14:paraId="096AE424" w14:textId="77777777" w:rsidR="0011404A" w:rsidRDefault="00112E6C">
      <w:pPr>
        <w:pStyle w:val="TOC3"/>
        <w:tabs>
          <w:tab w:val="right" w:leader="dot" w:pos="873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2222581" w:history="1">
        <w:r w:rsidR="0011404A" w:rsidRPr="007C2B91">
          <w:rPr>
            <w:rStyle w:val="Hyperlink"/>
            <w:noProof/>
          </w:rPr>
          <w:t>Hands-On Exercise 5 CSS Image</w:t>
        </w:r>
        <w:r w:rsidR="0011404A">
          <w:rPr>
            <w:noProof/>
            <w:webHidden/>
          </w:rPr>
          <w:tab/>
        </w:r>
        <w:r w:rsidR="0011404A">
          <w:rPr>
            <w:noProof/>
            <w:webHidden/>
          </w:rPr>
          <w:fldChar w:fldCharType="begin"/>
        </w:r>
        <w:r w:rsidR="0011404A">
          <w:rPr>
            <w:noProof/>
            <w:webHidden/>
          </w:rPr>
          <w:instrText xml:space="preserve"> PAGEREF _Toc382222581 \h </w:instrText>
        </w:r>
        <w:r w:rsidR="0011404A">
          <w:rPr>
            <w:noProof/>
            <w:webHidden/>
          </w:rPr>
        </w:r>
        <w:r w:rsidR="0011404A">
          <w:rPr>
            <w:noProof/>
            <w:webHidden/>
          </w:rPr>
          <w:fldChar w:fldCharType="separate"/>
        </w:r>
        <w:r w:rsidR="0011404A">
          <w:rPr>
            <w:noProof/>
            <w:webHidden/>
          </w:rPr>
          <w:t>7</w:t>
        </w:r>
        <w:r w:rsidR="0011404A">
          <w:rPr>
            <w:noProof/>
            <w:webHidden/>
          </w:rPr>
          <w:fldChar w:fldCharType="end"/>
        </w:r>
      </w:hyperlink>
    </w:p>
    <w:p w14:paraId="46411436" w14:textId="77777777" w:rsidR="001A15AC" w:rsidRDefault="001A15AC" w:rsidP="007F37A8">
      <w:r>
        <w:fldChar w:fldCharType="end"/>
      </w:r>
    </w:p>
    <w:p w14:paraId="49B13216" w14:textId="77777777" w:rsidR="00AA55E9" w:rsidRPr="003471CB" w:rsidRDefault="00AA55E9" w:rsidP="007F37A8"/>
    <w:p w14:paraId="2DDB40FF" w14:textId="77777777" w:rsidR="00A0575B" w:rsidRPr="009A4F86" w:rsidRDefault="00AA55E9" w:rsidP="007F37A8">
      <w:bookmarkStart w:id="1" w:name="_Toc123461318"/>
      <w:bookmarkStart w:id="2" w:name="_Toc124663307"/>
      <w:r w:rsidRPr="003471CB">
        <w:br w:type="page"/>
      </w:r>
      <w:bookmarkEnd w:id="1"/>
      <w:bookmarkEnd w:id="2"/>
    </w:p>
    <w:p w14:paraId="4F5949A8" w14:textId="77777777" w:rsidR="00EC5763" w:rsidRPr="003471CB" w:rsidRDefault="00EC5763" w:rsidP="007F37A8">
      <w:pPr>
        <w:pStyle w:val="ChapHeadDayNo"/>
      </w:pPr>
      <w:bookmarkStart w:id="3" w:name="_Toc185054946"/>
      <w:bookmarkStart w:id="4" w:name="_Toc185066702"/>
      <w:bookmarkStart w:id="5" w:name="_Toc382222575"/>
      <w:r>
        <w:lastRenderedPageBreak/>
        <w:t xml:space="preserve">Topic: </w:t>
      </w:r>
      <w:bookmarkEnd w:id="3"/>
      <w:bookmarkEnd w:id="4"/>
      <w:r w:rsidR="00EF25DC">
        <w:t xml:space="preserve">CSS </w:t>
      </w:r>
      <w:r w:rsidR="009553D4">
        <w:t>Basics</w:t>
      </w:r>
      <w:bookmarkEnd w:id="5"/>
    </w:p>
    <w:p w14:paraId="2F6B95C3" w14:textId="77777777" w:rsidR="00FB6C5E" w:rsidRDefault="00FB6C5E" w:rsidP="007F37A8"/>
    <w:p w14:paraId="4D5D2A9D" w14:textId="77777777" w:rsidR="00EC5763" w:rsidRDefault="00EC5763" w:rsidP="007F37A8">
      <w:pPr>
        <w:pStyle w:val="Heading3"/>
      </w:pPr>
      <w:bookmarkStart w:id="6" w:name="_Toc185066703"/>
      <w:bookmarkStart w:id="7" w:name="_Toc382222576"/>
      <w:r>
        <w:t>Hands-On Exercises</w:t>
      </w:r>
      <w:bookmarkEnd w:id="6"/>
      <w:bookmarkEnd w:id="7"/>
    </w:p>
    <w:p w14:paraId="0A389B89" w14:textId="3AE4B753" w:rsidR="00EC5763" w:rsidRPr="00552C9B" w:rsidRDefault="00EC5763" w:rsidP="007F37A8">
      <w:pPr>
        <w:pStyle w:val="ExerciseNo"/>
      </w:pPr>
      <w:bookmarkStart w:id="8" w:name="_Toc185066704"/>
      <w:bookmarkStart w:id="9" w:name="_Toc382222577"/>
      <w:r>
        <w:t xml:space="preserve">Hands-On </w:t>
      </w:r>
      <w:r w:rsidRPr="003471CB">
        <w:t>Exercise</w:t>
      </w:r>
      <w:r>
        <w:t xml:space="preserve"> 1:</w:t>
      </w:r>
      <w:r w:rsidRPr="003471CB">
        <w:t xml:space="preserve"> </w:t>
      </w:r>
      <w:bookmarkEnd w:id="8"/>
      <w:r w:rsidR="00AF6D0A">
        <w:t>CSS –Environment Setup</w:t>
      </w:r>
      <w:bookmarkEnd w:id="9"/>
      <w:r w:rsidR="00AF6D0A">
        <w:t xml:space="preserve"> </w:t>
      </w:r>
    </w:p>
    <w:p w14:paraId="38B389B9" w14:textId="77777777" w:rsidR="00EC5763" w:rsidRPr="00382BBD" w:rsidRDefault="00EC5763" w:rsidP="007F37A8">
      <w:pPr>
        <w:rPr>
          <w:rStyle w:val="BodyTextBold"/>
        </w:rPr>
      </w:pPr>
      <w:r w:rsidRPr="00382BBD">
        <w:rPr>
          <w:rStyle w:val="BodyTextBold"/>
        </w:rPr>
        <w:t>Estimated Completion Time: xx Minutes</w:t>
      </w:r>
    </w:p>
    <w:p w14:paraId="5AB74576" w14:textId="77777777" w:rsidR="00EC5763" w:rsidRDefault="00EC5763" w:rsidP="007F37A8">
      <w:pPr>
        <w:pStyle w:val="Marks"/>
        <w:rPr>
          <w:rStyle w:val="BodyText1"/>
        </w:rPr>
      </w:pPr>
      <w:r>
        <w:rPr>
          <w:rStyle w:val="BodyText1"/>
        </w:rPr>
        <w:t>(</w:t>
      </w:r>
      <w:proofErr w:type="gramStart"/>
      <w:r>
        <w:rPr>
          <w:rStyle w:val="BodyText1"/>
        </w:rPr>
        <w:t>xx</w:t>
      </w:r>
      <w:proofErr w:type="gramEnd"/>
      <w:r>
        <w:rPr>
          <w:rStyle w:val="BodyText1"/>
        </w:rPr>
        <w:t xml:space="preserve"> Marks)</w:t>
      </w:r>
    </w:p>
    <w:p w14:paraId="43F0B61B" w14:textId="43818969" w:rsidR="00974F5C" w:rsidRDefault="00EC5763" w:rsidP="007F37A8">
      <w:pPr>
        <w:rPr>
          <w:rStyle w:val="BodyTextBold"/>
          <w:b w:val="0"/>
        </w:rPr>
      </w:pPr>
      <w:r w:rsidRPr="00EC5763">
        <w:rPr>
          <w:rStyle w:val="BodyTextBold"/>
        </w:rPr>
        <w:t xml:space="preserve">Objective: </w:t>
      </w:r>
      <w:r w:rsidR="003B4C91">
        <w:rPr>
          <w:rStyle w:val="BodyTextBold"/>
          <w:b w:val="0"/>
        </w:rPr>
        <w:t xml:space="preserve">After completing this exercise, </w:t>
      </w:r>
      <w:r w:rsidR="00B57DF8">
        <w:rPr>
          <w:rStyle w:val="BodyTextBold"/>
          <w:b w:val="0"/>
        </w:rPr>
        <w:t xml:space="preserve">you will </w:t>
      </w:r>
      <w:r w:rsidR="00974F5C">
        <w:rPr>
          <w:rStyle w:val="BodyTextBold"/>
          <w:b w:val="0"/>
        </w:rPr>
        <w:t xml:space="preserve">execute understanding </w:t>
      </w:r>
      <w:r w:rsidR="00AA253A">
        <w:rPr>
          <w:rStyle w:val="BodyTextBold"/>
          <w:b w:val="0"/>
        </w:rPr>
        <w:t>of Environment</w:t>
      </w:r>
      <w:r w:rsidR="00AF6D0A">
        <w:rPr>
          <w:rStyle w:val="BodyTextBold"/>
          <w:b w:val="0"/>
        </w:rPr>
        <w:t xml:space="preserve"> Setup and styling an element</w:t>
      </w:r>
    </w:p>
    <w:p w14:paraId="0486F56A" w14:textId="77777777" w:rsidR="00EC5763" w:rsidRPr="00974F5C" w:rsidRDefault="00974F5C" w:rsidP="007F37A8">
      <w:pPr>
        <w:numPr>
          <w:ilvl w:val="0"/>
          <w:numId w:val="34"/>
        </w:numPr>
        <w:rPr>
          <w:rStyle w:val="BodyTextBold"/>
          <w:b w:val="0"/>
          <w:bCs w:val="0"/>
        </w:rPr>
      </w:pPr>
      <w:r>
        <w:rPr>
          <w:rStyle w:val="BodyTextBold"/>
          <w:b w:val="0"/>
        </w:rPr>
        <w:t>Including External CSS Files and using &lt;style&gt; tag</w:t>
      </w:r>
    </w:p>
    <w:p w14:paraId="7BCB923B" w14:textId="77777777" w:rsidR="00EC5763" w:rsidRDefault="00EC5763" w:rsidP="007F37A8">
      <w:pPr>
        <w:rPr>
          <w:rStyle w:val="BodyText1"/>
        </w:rPr>
      </w:pPr>
      <w:r>
        <w:rPr>
          <w:rStyle w:val="BodyText1"/>
        </w:rPr>
        <w:t>Complete the following assignment:</w:t>
      </w:r>
    </w:p>
    <w:p w14:paraId="4BB5EA67" w14:textId="77777777" w:rsidR="003B4C91" w:rsidRDefault="003B4C91" w:rsidP="007F37A8">
      <w:pPr>
        <w:pStyle w:val="ExerciseBullet2"/>
        <w:rPr>
          <w:rStyle w:val="BodyText1"/>
        </w:rPr>
      </w:pPr>
      <w:r>
        <w:rPr>
          <w:rStyle w:val="BodyText1"/>
        </w:rPr>
        <w:t>Develop a HTML page</w:t>
      </w:r>
      <w:r w:rsidR="00796FDB">
        <w:rPr>
          <w:rStyle w:val="BodyText1"/>
        </w:rPr>
        <w:t xml:space="preserve"> ‘CSSEnvSetUp.html’</w:t>
      </w:r>
      <w:r>
        <w:rPr>
          <w:rStyle w:val="BodyText1"/>
        </w:rPr>
        <w:t xml:space="preserve">. </w:t>
      </w:r>
      <w:r w:rsidR="00B36786">
        <w:rPr>
          <w:rStyle w:val="BodyText1"/>
        </w:rPr>
        <w:t>Which</w:t>
      </w:r>
      <w:r>
        <w:rPr>
          <w:rStyle w:val="BodyText1"/>
        </w:rPr>
        <w:t xml:space="preserve"> will have </w:t>
      </w:r>
    </w:p>
    <w:p w14:paraId="1CEE4CC2" w14:textId="77777777" w:rsidR="00EC5763" w:rsidRDefault="000E44D6" w:rsidP="007F37A8">
      <w:pPr>
        <w:pStyle w:val="ExerciseBullet2"/>
        <w:numPr>
          <w:ilvl w:val="1"/>
          <w:numId w:val="1"/>
        </w:numPr>
        <w:rPr>
          <w:rStyle w:val="BodyText1"/>
        </w:rPr>
      </w:pPr>
      <w:r>
        <w:rPr>
          <w:rStyle w:val="BodyText1"/>
        </w:rPr>
        <w:t xml:space="preserve">A </w:t>
      </w:r>
      <w:r w:rsidR="003B4C91">
        <w:rPr>
          <w:rStyle w:val="BodyText1"/>
        </w:rPr>
        <w:t>square with Red Background.</w:t>
      </w:r>
    </w:p>
    <w:p w14:paraId="7D03720F" w14:textId="77777777" w:rsidR="003B4C91" w:rsidRDefault="003B4C91" w:rsidP="007F37A8">
      <w:pPr>
        <w:pStyle w:val="ExerciseBullet2"/>
        <w:numPr>
          <w:ilvl w:val="1"/>
          <w:numId w:val="1"/>
        </w:numPr>
        <w:rPr>
          <w:rStyle w:val="BodyText1"/>
        </w:rPr>
      </w:pPr>
      <w:r>
        <w:rPr>
          <w:rStyle w:val="BodyText1"/>
        </w:rPr>
        <w:t>Rectangle with Blue Background.</w:t>
      </w:r>
    </w:p>
    <w:p w14:paraId="083BA383" w14:textId="77777777" w:rsidR="003B4C91" w:rsidRDefault="00A06994" w:rsidP="007F37A8">
      <w:pPr>
        <w:pStyle w:val="ExerciseBullet2"/>
        <w:rPr>
          <w:rStyle w:val="BodyText1"/>
        </w:rPr>
      </w:pPr>
      <w:r>
        <w:rPr>
          <w:rStyle w:val="BodyText1"/>
        </w:rPr>
        <w:t xml:space="preserve">      </w:t>
      </w:r>
      <w:r w:rsidR="003B4C91">
        <w:rPr>
          <w:rStyle w:val="BodyText1"/>
        </w:rPr>
        <w:t>Try having the St</w:t>
      </w:r>
      <w:r w:rsidR="00424D47">
        <w:rPr>
          <w:rStyle w:val="BodyText1"/>
        </w:rPr>
        <w:t>y</w:t>
      </w:r>
      <w:r w:rsidR="003B4C91">
        <w:rPr>
          <w:rStyle w:val="BodyText1"/>
        </w:rPr>
        <w:t xml:space="preserve">les inside a </w:t>
      </w:r>
      <w:r w:rsidR="00424D47">
        <w:rPr>
          <w:rStyle w:val="BodyText1"/>
        </w:rPr>
        <w:t xml:space="preserve">&lt;style&gt; tag and </w:t>
      </w:r>
      <w:r w:rsidR="00F605D4">
        <w:rPr>
          <w:rStyle w:val="BodyText1"/>
        </w:rPr>
        <w:t xml:space="preserve">also trying applying styles </w:t>
      </w:r>
      <w:r w:rsidR="00424D47">
        <w:rPr>
          <w:rStyle w:val="BodyText1"/>
        </w:rPr>
        <w:t xml:space="preserve">through </w:t>
      </w:r>
      <w:r w:rsidR="00F605D4">
        <w:rPr>
          <w:rStyle w:val="BodyText1"/>
        </w:rPr>
        <w:t>e</w:t>
      </w:r>
      <w:r w:rsidR="00424D47">
        <w:rPr>
          <w:rStyle w:val="BodyText1"/>
        </w:rPr>
        <w:t xml:space="preserve">xternal CSS </w:t>
      </w:r>
      <w:r w:rsidR="00B57DF8">
        <w:rPr>
          <w:rStyle w:val="BodyText1"/>
        </w:rPr>
        <w:t xml:space="preserve">File. </w:t>
      </w:r>
      <w:r w:rsidR="002A1FEE">
        <w:rPr>
          <w:rStyle w:val="BodyText1"/>
        </w:rPr>
        <w:t xml:space="preserve">(Refer the element using id, class, </w:t>
      </w:r>
      <w:proofErr w:type="gramStart"/>
      <w:r w:rsidR="002A1FEE">
        <w:rPr>
          <w:rStyle w:val="BodyText1"/>
        </w:rPr>
        <w:t>tag</w:t>
      </w:r>
      <w:proofErr w:type="gramEnd"/>
      <w:r w:rsidR="002A1FEE">
        <w:rPr>
          <w:rStyle w:val="BodyText1"/>
        </w:rPr>
        <w:t xml:space="preserve"> name.).</w:t>
      </w:r>
    </w:p>
    <w:p w14:paraId="72FC8804" w14:textId="77777777" w:rsidR="00974F5C" w:rsidRPr="003471CB" w:rsidRDefault="00974F5C" w:rsidP="0011404A">
      <w:pPr>
        <w:pStyle w:val="ExerciseBullet2"/>
        <w:numPr>
          <w:ilvl w:val="0"/>
          <w:numId w:val="0"/>
        </w:numPr>
        <w:ind w:left="720"/>
      </w:pPr>
    </w:p>
    <w:p w14:paraId="245BBD21" w14:textId="525AC9D0" w:rsidR="00EC5763" w:rsidRDefault="0048414A" w:rsidP="007F37A8">
      <w:r>
        <w:t xml:space="preserve">To Submit: </w:t>
      </w:r>
      <w:r>
        <w:rPr>
          <w:rStyle w:val="BodyText1"/>
        </w:rPr>
        <w:t>CSSEnvSetUp.html’</w:t>
      </w:r>
    </w:p>
    <w:p w14:paraId="49CD640C" w14:textId="77777777" w:rsidR="0048414A" w:rsidRDefault="0048414A" w:rsidP="007F37A8"/>
    <w:p w14:paraId="6E7354FB" w14:textId="77777777" w:rsidR="00EC5763" w:rsidRPr="00552C9B" w:rsidRDefault="00EC5763" w:rsidP="007F37A8">
      <w:pPr>
        <w:pStyle w:val="ExerciseNo"/>
      </w:pPr>
      <w:bookmarkStart w:id="10" w:name="_Toc185066705"/>
      <w:bookmarkStart w:id="11" w:name="_Toc382222578"/>
      <w:r>
        <w:t xml:space="preserve">Hands-On </w:t>
      </w:r>
      <w:r w:rsidRPr="003471CB">
        <w:t>Exercise</w:t>
      </w:r>
      <w:r>
        <w:t xml:space="preserve"> 2:</w:t>
      </w:r>
      <w:r w:rsidRPr="003471CB">
        <w:t xml:space="preserve"> </w:t>
      </w:r>
      <w:bookmarkEnd w:id="10"/>
      <w:r w:rsidR="00A06994">
        <w:t>Basic Styling</w:t>
      </w:r>
      <w:bookmarkEnd w:id="11"/>
    </w:p>
    <w:p w14:paraId="599011A6" w14:textId="77777777" w:rsidR="00EC5763" w:rsidRPr="00382BBD" w:rsidRDefault="00EC5763" w:rsidP="007F37A8">
      <w:pPr>
        <w:rPr>
          <w:rStyle w:val="BodyTextBold"/>
        </w:rPr>
      </w:pPr>
      <w:r w:rsidRPr="00382BBD">
        <w:rPr>
          <w:rStyle w:val="BodyTextBold"/>
        </w:rPr>
        <w:t>Estimated Completion Time: xx Minutes</w:t>
      </w:r>
    </w:p>
    <w:p w14:paraId="0701FFE0" w14:textId="77777777" w:rsidR="00EC5763" w:rsidRDefault="00EC5763" w:rsidP="007F37A8">
      <w:pPr>
        <w:pStyle w:val="Marks"/>
        <w:rPr>
          <w:rStyle w:val="BodyText1"/>
        </w:rPr>
      </w:pPr>
      <w:r>
        <w:rPr>
          <w:rStyle w:val="BodyText1"/>
        </w:rPr>
        <w:t>(</w:t>
      </w:r>
      <w:proofErr w:type="gramStart"/>
      <w:r>
        <w:rPr>
          <w:rStyle w:val="BodyText1"/>
        </w:rPr>
        <w:t>xx</w:t>
      </w:r>
      <w:proofErr w:type="gramEnd"/>
      <w:r>
        <w:rPr>
          <w:rStyle w:val="BodyText1"/>
        </w:rPr>
        <w:t xml:space="preserve"> Marks)</w:t>
      </w:r>
    </w:p>
    <w:p w14:paraId="72C1DD6F" w14:textId="77777777" w:rsidR="00C03313" w:rsidRDefault="00EC5763" w:rsidP="007F37A8">
      <w:pPr>
        <w:rPr>
          <w:rStyle w:val="BodyTextBold"/>
          <w:b w:val="0"/>
        </w:rPr>
      </w:pPr>
      <w:r w:rsidRPr="00EC5763">
        <w:rPr>
          <w:rStyle w:val="BodyTextBold"/>
        </w:rPr>
        <w:t xml:space="preserve">Objective: </w:t>
      </w:r>
      <w:r w:rsidR="00C03313">
        <w:rPr>
          <w:rStyle w:val="BodyTextBold"/>
          <w:b w:val="0"/>
        </w:rPr>
        <w:t>After completing this exercise, you will execute understanding styling an element</w:t>
      </w:r>
      <w:r w:rsidR="007F37A8">
        <w:rPr>
          <w:rStyle w:val="BodyTextBold"/>
          <w:b w:val="0"/>
        </w:rPr>
        <w:t xml:space="preserve"> for:</w:t>
      </w:r>
    </w:p>
    <w:p w14:paraId="1258D9D9" w14:textId="77777777" w:rsidR="007F37A8" w:rsidRPr="00974F5C" w:rsidRDefault="007F37A8" w:rsidP="007F37A8">
      <w:pPr>
        <w:numPr>
          <w:ilvl w:val="0"/>
          <w:numId w:val="35"/>
        </w:numPr>
        <w:rPr>
          <w:rStyle w:val="BodyTextBold"/>
          <w:b w:val="0"/>
          <w:bCs w:val="0"/>
        </w:rPr>
      </w:pPr>
      <w:r>
        <w:rPr>
          <w:rStyle w:val="BodyTextBold"/>
          <w:b w:val="0"/>
        </w:rPr>
        <w:t>Background</w:t>
      </w:r>
    </w:p>
    <w:p w14:paraId="75AA0A4F" w14:textId="77777777" w:rsidR="007F37A8" w:rsidRPr="00974F5C" w:rsidRDefault="007F37A8" w:rsidP="007F37A8">
      <w:pPr>
        <w:numPr>
          <w:ilvl w:val="0"/>
          <w:numId w:val="35"/>
        </w:numPr>
        <w:rPr>
          <w:rStyle w:val="BodyTextBold"/>
          <w:b w:val="0"/>
          <w:bCs w:val="0"/>
        </w:rPr>
      </w:pPr>
      <w:r>
        <w:rPr>
          <w:rStyle w:val="BodyTextBold"/>
          <w:b w:val="0"/>
        </w:rPr>
        <w:t>Text</w:t>
      </w:r>
    </w:p>
    <w:p w14:paraId="175A668C" w14:textId="77777777" w:rsidR="007F37A8" w:rsidRPr="00974F5C" w:rsidRDefault="007F37A8" w:rsidP="007F37A8">
      <w:pPr>
        <w:numPr>
          <w:ilvl w:val="0"/>
          <w:numId w:val="35"/>
        </w:numPr>
        <w:rPr>
          <w:rStyle w:val="BodyTextBold"/>
          <w:b w:val="0"/>
          <w:bCs w:val="0"/>
        </w:rPr>
      </w:pPr>
      <w:r>
        <w:rPr>
          <w:rStyle w:val="BodyTextBold"/>
          <w:b w:val="0"/>
        </w:rPr>
        <w:t>Fonts</w:t>
      </w:r>
    </w:p>
    <w:p w14:paraId="021CC76E" w14:textId="77777777" w:rsidR="007F37A8" w:rsidRPr="00974F5C" w:rsidRDefault="007F37A8" w:rsidP="007F37A8">
      <w:pPr>
        <w:numPr>
          <w:ilvl w:val="0"/>
          <w:numId w:val="35"/>
        </w:numPr>
        <w:rPr>
          <w:rStyle w:val="BodyTextBold"/>
          <w:b w:val="0"/>
          <w:bCs w:val="0"/>
        </w:rPr>
      </w:pPr>
      <w:r>
        <w:rPr>
          <w:rStyle w:val="BodyTextBold"/>
          <w:b w:val="0"/>
        </w:rPr>
        <w:t>Links</w:t>
      </w:r>
    </w:p>
    <w:p w14:paraId="251B6DC7" w14:textId="77777777" w:rsidR="007F37A8" w:rsidRPr="00974F5C" w:rsidRDefault="007F37A8" w:rsidP="007F37A8">
      <w:pPr>
        <w:numPr>
          <w:ilvl w:val="0"/>
          <w:numId w:val="35"/>
        </w:numPr>
        <w:rPr>
          <w:rStyle w:val="BodyTextBold"/>
          <w:b w:val="0"/>
          <w:bCs w:val="0"/>
        </w:rPr>
      </w:pPr>
      <w:r>
        <w:rPr>
          <w:rStyle w:val="BodyTextBold"/>
          <w:b w:val="0"/>
        </w:rPr>
        <w:t>Lists</w:t>
      </w:r>
    </w:p>
    <w:p w14:paraId="284F2238" w14:textId="77777777" w:rsidR="007F37A8" w:rsidRDefault="007F37A8" w:rsidP="007F37A8">
      <w:pPr>
        <w:numPr>
          <w:ilvl w:val="0"/>
          <w:numId w:val="35"/>
        </w:numPr>
        <w:rPr>
          <w:rStyle w:val="BodyText1"/>
        </w:rPr>
      </w:pPr>
      <w:r>
        <w:rPr>
          <w:rStyle w:val="BodyTextBold"/>
          <w:b w:val="0"/>
        </w:rPr>
        <w:t>Tables</w:t>
      </w:r>
    </w:p>
    <w:p w14:paraId="7EE08E4A" w14:textId="77777777" w:rsidR="007F37A8" w:rsidRDefault="007F37A8" w:rsidP="007F37A8">
      <w:pPr>
        <w:rPr>
          <w:rStyle w:val="BodyTextBold"/>
          <w:b w:val="0"/>
        </w:rPr>
      </w:pPr>
    </w:p>
    <w:p w14:paraId="07BFA5D2" w14:textId="77777777" w:rsidR="00EC5763" w:rsidRDefault="00EC5763" w:rsidP="007F37A8">
      <w:pPr>
        <w:rPr>
          <w:rStyle w:val="BodyText1"/>
        </w:rPr>
      </w:pPr>
    </w:p>
    <w:p w14:paraId="5E49235B" w14:textId="77777777" w:rsidR="00EC5763" w:rsidRDefault="00EC5763" w:rsidP="007F37A8">
      <w:pPr>
        <w:rPr>
          <w:rStyle w:val="BodyText1"/>
        </w:rPr>
      </w:pPr>
      <w:r>
        <w:rPr>
          <w:rStyle w:val="BodyText1"/>
        </w:rPr>
        <w:t>Complete the following assignment:</w:t>
      </w:r>
    </w:p>
    <w:p w14:paraId="36DE517F" w14:textId="77777777" w:rsidR="006D2950" w:rsidRDefault="006D2950" w:rsidP="007F37A8">
      <w:pPr>
        <w:rPr>
          <w:rStyle w:val="BodyText1"/>
        </w:rPr>
      </w:pPr>
    </w:p>
    <w:p w14:paraId="09E93D25" w14:textId="77777777" w:rsidR="006D2950" w:rsidRDefault="006D2950" w:rsidP="007F37A8">
      <w:pPr>
        <w:rPr>
          <w:rStyle w:val="BodyText1"/>
        </w:rPr>
      </w:pPr>
    </w:p>
    <w:p w14:paraId="53DB7D45" w14:textId="77777777" w:rsidR="006D2950" w:rsidRDefault="006D2950" w:rsidP="007F37A8">
      <w:pPr>
        <w:rPr>
          <w:rStyle w:val="BodyText1"/>
        </w:rPr>
      </w:pPr>
    </w:p>
    <w:p w14:paraId="2661AF30" w14:textId="57EE1D8C" w:rsidR="006D2950" w:rsidRDefault="007F4294" w:rsidP="007F37A8">
      <w:pPr>
        <w:rPr>
          <w:rStyle w:val="BodyText1"/>
        </w:rPr>
      </w:pPr>
      <w:r>
        <w:rPr>
          <w:noProof/>
        </w:rPr>
        <w:lastRenderedPageBreak/>
        <w:drawing>
          <wp:inline distT="0" distB="0" distL="0" distR="0" wp14:anchorId="64F05EF8" wp14:editId="6EAD3BB1">
            <wp:extent cx="5550535" cy="3469005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Basic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863A" w14:textId="77777777" w:rsidR="008C5781" w:rsidRDefault="008C5781" w:rsidP="007F37A8">
      <w:pPr>
        <w:rPr>
          <w:rStyle w:val="BodyText1"/>
        </w:rPr>
      </w:pPr>
      <w:r>
        <w:rPr>
          <w:rStyle w:val="BodyText1"/>
        </w:rPr>
        <w:t>Create a HTML file with the following sections:</w:t>
      </w:r>
    </w:p>
    <w:p w14:paraId="394C24FB" w14:textId="77777777" w:rsidR="00EC5763" w:rsidRDefault="006D2950" w:rsidP="007F37A8">
      <w:pPr>
        <w:pStyle w:val="ExerciseBullet2"/>
        <w:numPr>
          <w:ilvl w:val="0"/>
          <w:numId w:val="30"/>
        </w:numPr>
        <w:rPr>
          <w:rStyle w:val="BodyText1"/>
        </w:rPr>
      </w:pPr>
      <w:r>
        <w:rPr>
          <w:rStyle w:val="BodyText1"/>
        </w:rPr>
        <w:t>Create a HTML File “</w:t>
      </w:r>
      <w:r w:rsidRPr="006D2950">
        <w:rPr>
          <w:rStyle w:val="BodyText1"/>
        </w:rPr>
        <w:t>CSSBasics.html</w:t>
      </w:r>
      <w:r>
        <w:rPr>
          <w:rStyle w:val="BodyText1"/>
        </w:rPr>
        <w:t>”</w:t>
      </w:r>
    </w:p>
    <w:p w14:paraId="393376B8" w14:textId="77777777" w:rsidR="00EC5763" w:rsidRDefault="006D2950" w:rsidP="007F37A8">
      <w:pPr>
        <w:pStyle w:val="ExerciseBullet2"/>
        <w:rPr>
          <w:rStyle w:val="BodyText1"/>
        </w:rPr>
      </w:pPr>
      <w:r>
        <w:rPr>
          <w:rStyle w:val="BodyText1"/>
        </w:rPr>
        <w:t>Use ‘images.jpg’ as background image and repeat it across the page.</w:t>
      </w:r>
    </w:p>
    <w:p w14:paraId="065E39E7" w14:textId="77777777" w:rsidR="006D2950" w:rsidRDefault="006D2950" w:rsidP="007F37A8">
      <w:pPr>
        <w:pStyle w:val="ExerciseBullet2"/>
        <w:rPr>
          <w:rStyle w:val="BodyText1"/>
        </w:rPr>
      </w:pPr>
      <w:r>
        <w:rPr>
          <w:rStyle w:val="BodyText1"/>
        </w:rPr>
        <w:t>Observe the Screen shot and follow the hints given in the Red Color Font to achieve the objectives</w:t>
      </w:r>
    </w:p>
    <w:p w14:paraId="67E00A37" w14:textId="77777777" w:rsidR="006D2950" w:rsidRDefault="006D2950" w:rsidP="006D2950">
      <w:pPr>
        <w:pStyle w:val="ExerciseBullet2"/>
        <w:numPr>
          <w:ilvl w:val="0"/>
          <w:numId w:val="0"/>
        </w:numPr>
        <w:ind w:left="720"/>
        <w:rPr>
          <w:rStyle w:val="BodyText1"/>
        </w:rPr>
      </w:pPr>
    </w:p>
    <w:p w14:paraId="7FD43B98" w14:textId="53759807" w:rsidR="00EC67D2" w:rsidRPr="00331532" w:rsidRDefault="00331532" w:rsidP="007F37A8">
      <w:pPr>
        <w:pStyle w:val="Heading3"/>
        <w:rPr>
          <w:rStyle w:val="BodyText1"/>
          <w:b w:val="0"/>
        </w:rPr>
      </w:pPr>
      <w:r w:rsidRPr="00331532">
        <w:rPr>
          <w:rStyle w:val="BodyText1"/>
          <w:b w:val="0"/>
        </w:rPr>
        <w:t>To Submit: CSSBasics.html</w:t>
      </w:r>
    </w:p>
    <w:p w14:paraId="59F7120C" w14:textId="05C87A08" w:rsidR="00EC67D2" w:rsidRPr="00552C9B" w:rsidRDefault="00EC67D2" w:rsidP="00EC67D2">
      <w:pPr>
        <w:pStyle w:val="ExerciseNo"/>
      </w:pPr>
      <w:bookmarkStart w:id="12" w:name="_Toc382222579"/>
      <w:r>
        <w:t xml:space="preserve">Hands-On </w:t>
      </w:r>
      <w:r w:rsidRPr="003471CB">
        <w:t>Exercise</w:t>
      </w:r>
      <w:r>
        <w:t xml:space="preserve"> 3:</w:t>
      </w:r>
      <w:r w:rsidRPr="003471CB">
        <w:t xml:space="preserve"> </w:t>
      </w:r>
      <w:r w:rsidR="00DD1C6E">
        <w:t>Box Model</w:t>
      </w:r>
      <w:bookmarkEnd w:id="12"/>
    </w:p>
    <w:p w14:paraId="767C409B" w14:textId="77777777" w:rsidR="00EC67D2" w:rsidRPr="00382BBD" w:rsidRDefault="00EC67D2" w:rsidP="00EC67D2">
      <w:pPr>
        <w:rPr>
          <w:rStyle w:val="BodyTextBold"/>
        </w:rPr>
      </w:pPr>
      <w:r w:rsidRPr="00382BBD">
        <w:rPr>
          <w:rStyle w:val="BodyTextBold"/>
        </w:rPr>
        <w:t>Estimated Completion Time: xx Minutes</w:t>
      </w:r>
    </w:p>
    <w:p w14:paraId="17C769E1" w14:textId="77777777" w:rsidR="00EC67D2" w:rsidRDefault="00EC67D2" w:rsidP="00EC67D2">
      <w:pPr>
        <w:pStyle w:val="Marks"/>
        <w:rPr>
          <w:rStyle w:val="BodyText1"/>
        </w:rPr>
      </w:pPr>
      <w:r>
        <w:rPr>
          <w:rStyle w:val="BodyText1"/>
        </w:rPr>
        <w:t>(</w:t>
      </w:r>
      <w:proofErr w:type="gramStart"/>
      <w:r>
        <w:rPr>
          <w:rStyle w:val="BodyText1"/>
        </w:rPr>
        <w:t>xx</w:t>
      </w:r>
      <w:proofErr w:type="gramEnd"/>
      <w:r>
        <w:rPr>
          <w:rStyle w:val="BodyText1"/>
        </w:rPr>
        <w:t xml:space="preserve"> Marks)</w:t>
      </w:r>
    </w:p>
    <w:p w14:paraId="5835A20C" w14:textId="21A3FFF9" w:rsidR="00EC67D2" w:rsidRDefault="00EC67D2" w:rsidP="00EC67D2">
      <w:pPr>
        <w:rPr>
          <w:rStyle w:val="BodyTextBold"/>
          <w:b w:val="0"/>
        </w:rPr>
      </w:pPr>
      <w:r w:rsidRPr="00EC5763">
        <w:rPr>
          <w:rStyle w:val="BodyTextBold"/>
        </w:rPr>
        <w:t xml:space="preserve">Objective: </w:t>
      </w:r>
      <w:r>
        <w:rPr>
          <w:rStyle w:val="BodyTextBold"/>
          <w:b w:val="0"/>
        </w:rPr>
        <w:t xml:space="preserve">After completing this exercise, you will execute understanding </w:t>
      </w:r>
      <w:r w:rsidR="00E513C9">
        <w:rPr>
          <w:rStyle w:val="BodyTextBold"/>
          <w:b w:val="0"/>
        </w:rPr>
        <w:t>box model by applying padding, margin, and border for the elements</w:t>
      </w:r>
    </w:p>
    <w:p w14:paraId="0BE5830D" w14:textId="77777777" w:rsidR="00EC67D2" w:rsidRDefault="00EC67D2" w:rsidP="00EC67D2">
      <w:pPr>
        <w:rPr>
          <w:rStyle w:val="BodyText1"/>
        </w:rPr>
      </w:pPr>
    </w:p>
    <w:p w14:paraId="7EE1406B" w14:textId="77777777" w:rsidR="00EC67D2" w:rsidRDefault="00EC67D2" w:rsidP="00EC67D2">
      <w:pPr>
        <w:rPr>
          <w:rStyle w:val="BodyText1"/>
        </w:rPr>
      </w:pPr>
      <w:r>
        <w:rPr>
          <w:rStyle w:val="BodyText1"/>
        </w:rPr>
        <w:t>Complete the following assignment:</w:t>
      </w:r>
    </w:p>
    <w:p w14:paraId="227139A4" w14:textId="77777777" w:rsidR="00EC67D2" w:rsidRDefault="00EC67D2" w:rsidP="00EC67D2">
      <w:pPr>
        <w:rPr>
          <w:rStyle w:val="BodyText1"/>
        </w:rPr>
      </w:pPr>
    </w:p>
    <w:p w14:paraId="6CBD0A4A" w14:textId="77777777" w:rsidR="00EC67D2" w:rsidRDefault="00EC67D2" w:rsidP="00EC67D2">
      <w:pPr>
        <w:rPr>
          <w:rStyle w:val="BodyText1"/>
        </w:rPr>
      </w:pPr>
    </w:p>
    <w:p w14:paraId="2B409E30" w14:textId="77777777" w:rsidR="00EC67D2" w:rsidRDefault="00EC67D2" w:rsidP="00EC67D2">
      <w:pPr>
        <w:rPr>
          <w:rStyle w:val="BodyText1"/>
        </w:rPr>
      </w:pPr>
    </w:p>
    <w:p w14:paraId="69016117" w14:textId="5BB6948F" w:rsidR="00EC67D2" w:rsidRDefault="00973BCB" w:rsidP="00EC67D2">
      <w:pPr>
        <w:rPr>
          <w:rStyle w:val="BodyText1"/>
        </w:rPr>
      </w:pPr>
      <w:r>
        <w:rPr>
          <w:noProof/>
        </w:rPr>
        <w:lastRenderedPageBreak/>
        <w:drawing>
          <wp:inline distT="0" distB="0" distL="0" distR="0" wp14:anchorId="066E14C9" wp14:editId="2ACCDEE1">
            <wp:extent cx="5550535" cy="3075305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BOX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9E65" w14:textId="77777777" w:rsidR="00EC67D2" w:rsidRDefault="00EC67D2" w:rsidP="00EC67D2">
      <w:pPr>
        <w:rPr>
          <w:rStyle w:val="BodyText1"/>
        </w:rPr>
      </w:pPr>
      <w:r>
        <w:rPr>
          <w:rStyle w:val="BodyText1"/>
        </w:rPr>
        <w:t>Create a HTML file with the following sections:</w:t>
      </w:r>
    </w:p>
    <w:p w14:paraId="3427903D" w14:textId="1110442A" w:rsidR="00EC67D2" w:rsidRDefault="004927A7" w:rsidP="00EC67D2">
      <w:pPr>
        <w:pStyle w:val="ExerciseBullet2"/>
        <w:numPr>
          <w:ilvl w:val="0"/>
          <w:numId w:val="30"/>
        </w:numPr>
        <w:rPr>
          <w:rStyle w:val="BodyText1"/>
        </w:rPr>
      </w:pPr>
      <w:r>
        <w:rPr>
          <w:rStyle w:val="BodyText1"/>
        </w:rPr>
        <w:t xml:space="preserve">Copy the Content of the “CssBasics.html” into a new </w:t>
      </w:r>
      <w:r w:rsidR="00EC67D2">
        <w:rPr>
          <w:rStyle w:val="BodyText1"/>
        </w:rPr>
        <w:t>HTML File “</w:t>
      </w:r>
      <w:r w:rsidR="00EC67D2" w:rsidRPr="006D2950">
        <w:rPr>
          <w:rStyle w:val="BodyText1"/>
        </w:rPr>
        <w:t>CSS</w:t>
      </w:r>
      <w:r>
        <w:rPr>
          <w:rStyle w:val="BodyText1"/>
        </w:rPr>
        <w:t>BoxModel</w:t>
      </w:r>
      <w:r w:rsidR="00EC67D2" w:rsidRPr="006D2950">
        <w:rPr>
          <w:rStyle w:val="BodyText1"/>
        </w:rPr>
        <w:t>.html</w:t>
      </w:r>
      <w:r w:rsidR="00EC67D2">
        <w:rPr>
          <w:rStyle w:val="BodyText1"/>
        </w:rPr>
        <w:t>”</w:t>
      </w:r>
    </w:p>
    <w:p w14:paraId="0021EDD7" w14:textId="77777777" w:rsidR="00EC67D2" w:rsidRDefault="00EC67D2" w:rsidP="00EC67D2">
      <w:pPr>
        <w:pStyle w:val="ExerciseBullet2"/>
        <w:numPr>
          <w:ilvl w:val="0"/>
          <w:numId w:val="0"/>
        </w:numPr>
        <w:ind w:left="720"/>
        <w:rPr>
          <w:rStyle w:val="BodyText1"/>
        </w:rPr>
      </w:pPr>
    </w:p>
    <w:p w14:paraId="161A01C5" w14:textId="16ACC3DC" w:rsidR="005D1F2E" w:rsidRPr="00331532" w:rsidRDefault="005D1F2E" w:rsidP="005D1F2E">
      <w:pPr>
        <w:pStyle w:val="Heading3"/>
        <w:rPr>
          <w:rStyle w:val="BodyText1"/>
          <w:b w:val="0"/>
        </w:rPr>
      </w:pPr>
      <w:r w:rsidRPr="00331532">
        <w:rPr>
          <w:rStyle w:val="BodyText1"/>
          <w:b w:val="0"/>
        </w:rPr>
        <w:t xml:space="preserve">To Submit: </w:t>
      </w:r>
      <w:r w:rsidRPr="005D1F2E">
        <w:rPr>
          <w:rStyle w:val="BodyText1"/>
          <w:b w:val="0"/>
        </w:rPr>
        <w:t>CSSBoxModel.html</w:t>
      </w:r>
    </w:p>
    <w:p w14:paraId="5DEC6580" w14:textId="77777777" w:rsidR="00E11E14" w:rsidRDefault="00E11E14" w:rsidP="007F37A8">
      <w:pPr>
        <w:pStyle w:val="Heading3"/>
        <w:rPr>
          <w:rStyle w:val="BodyText1"/>
        </w:rPr>
      </w:pPr>
    </w:p>
    <w:p w14:paraId="71420F74" w14:textId="1A52BD06" w:rsidR="00E11E14" w:rsidRPr="00552C9B" w:rsidRDefault="00E11E14" w:rsidP="00E11E14">
      <w:pPr>
        <w:pStyle w:val="ExerciseNo"/>
      </w:pPr>
      <w:bookmarkStart w:id="13" w:name="_Toc382222580"/>
      <w:r>
        <w:t xml:space="preserve">Hands-On </w:t>
      </w:r>
      <w:r w:rsidRPr="003471CB">
        <w:t>Exercise</w:t>
      </w:r>
      <w:r>
        <w:t xml:space="preserve"> 4:</w:t>
      </w:r>
      <w:r w:rsidRPr="003471CB">
        <w:t xml:space="preserve"> </w:t>
      </w:r>
      <w:r>
        <w:t>Advanced CSS</w:t>
      </w:r>
      <w:bookmarkEnd w:id="13"/>
    </w:p>
    <w:p w14:paraId="0E57CE4E" w14:textId="77777777" w:rsidR="00E11E14" w:rsidRPr="00382BBD" w:rsidRDefault="00E11E14" w:rsidP="00E11E14">
      <w:pPr>
        <w:rPr>
          <w:rStyle w:val="BodyTextBold"/>
        </w:rPr>
      </w:pPr>
      <w:r w:rsidRPr="00382BBD">
        <w:rPr>
          <w:rStyle w:val="BodyTextBold"/>
        </w:rPr>
        <w:t>Estimated Completion Time: xx Minutes</w:t>
      </w:r>
    </w:p>
    <w:p w14:paraId="59922EDF" w14:textId="77777777" w:rsidR="00E11E14" w:rsidRDefault="00E11E14" w:rsidP="00E11E14">
      <w:pPr>
        <w:pStyle w:val="Marks"/>
        <w:rPr>
          <w:rStyle w:val="BodyText1"/>
        </w:rPr>
      </w:pPr>
      <w:r>
        <w:rPr>
          <w:rStyle w:val="BodyText1"/>
        </w:rPr>
        <w:t>(</w:t>
      </w:r>
      <w:proofErr w:type="gramStart"/>
      <w:r>
        <w:rPr>
          <w:rStyle w:val="BodyText1"/>
        </w:rPr>
        <w:t>xx</w:t>
      </w:r>
      <w:proofErr w:type="gramEnd"/>
      <w:r>
        <w:rPr>
          <w:rStyle w:val="BodyText1"/>
        </w:rPr>
        <w:t xml:space="preserve"> Marks)</w:t>
      </w:r>
    </w:p>
    <w:p w14:paraId="28F09279" w14:textId="5E1DEC45" w:rsidR="009619E7" w:rsidRPr="009619E7" w:rsidRDefault="00E11E14" w:rsidP="009619E7">
      <w:pPr>
        <w:rPr>
          <w:bCs/>
        </w:rPr>
      </w:pPr>
      <w:r w:rsidRPr="00EC5763">
        <w:rPr>
          <w:rStyle w:val="BodyTextBold"/>
        </w:rPr>
        <w:t xml:space="preserve">Objective: </w:t>
      </w:r>
      <w:r>
        <w:rPr>
          <w:rStyle w:val="BodyTextBold"/>
          <w:b w:val="0"/>
        </w:rPr>
        <w:t xml:space="preserve">After completing this exercise, you will execute understanding </w:t>
      </w:r>
      <w:r w:rsidR="009619E7">
        <w:rPr>
          <w:rStyle w:val="BodyTextBold"/>
          <w:b w:val="0"/>
        </w:rPr>
        <w:t xml:space="preserve">concepts like </w:t>
      </w:r>
      <w:r w:rsidR="009619E7" w:rsidRPr="009619E7">
        <w:rPr>
          <w:bCs/>
        </w:rPr>
        <w:t>Grouping</w:t>
      </w:r>
      <w:r w:rsidR="00160E47" w:rsidRPr="009619E7">
        <w:rPr>
          <w:bCs/>
        </w:rPr>
        <w:t>, Nesting, Dimension, Offset, Positioning, Floating</w:t>
      </w:r>
      <w:r w:rsidR="009619E7" w:rsidRPr="009619E7">
        <w:rPr>
          <w:bCs/>
        </w:rPr>
        <w:t xml:space="preserve">, </w:t>
      </w:r>
      <w:proofErr w:type="gramStart"/>
      <w:r w:rsidR="009619E7" w:rsidRPr="009619E7">
        <w:rPr>
          <w:bCs/>
        </w:rPr>
        <w:t>Clear ,Align</w:t>
      </w:r>
      <w:proofErr w:type="gramEnd"/>
      <w:r w:rsidR="009619E7">
        <w:rPr>
          <w:bCs/>
        </w:rPr>
        <w:t>.</w:t>
      </w:r>
    </w:p>
    <w:p w14:paraId="581D051D" w14:textId="0BD48259" w:rsidR="00E11E14" w:rsidRDefault="00E11E14" w:rsidP="00E11E14">
      <w:pPr>
        <w:rPr>
          <w:rStyle w:val="BodyTextBold"/>
          <w:b w:val="0"/>
        </w:rPr>
      </w:pPr>
    </w:p>
    <w:p w14:paraId="6C5A1D26" w14:textId="77777777" w:rsidR="00E11E14" w:rsidRDefault="00E11E14" w:rsidP="00E11E14">
      <w:pPr>
        <w:rPr>
          <w:rStyle w:val="BodyText1"/>
        </w:rPr>
      </w:pPr>
    </w:p>
    <w:p w14:paraId="581D1F0F" w14:textId="77777777" w:rsidR="00E11E14" w:rsidRDefault="00E11E14" w:rsidP="00E11E14">
      <w:pPr>
        <w:rPr>
          <w:rStyle w:val="BodyText1"/>
        </w:rPr>
      </w:pPr>
      <w:r>
        <w:rPr>
          <w:rStyle w:val="BodyText1"/>
        </w:rPr>
        <w:t>Complete the following assignment:</w:t>
      </w:r>
    </w:p>
    <w:p w14:paraId="703D5DC9" w14:textId="77777777" w:rsidR="00E11E14" w:rsidRDefault="00E11E14" w:rsidP="00E11E14">
      <w:pPr>
        <w:rPr>
          <w:rStyle w:val="BodyText1"/>
        </w:rPr>
      </w:pPr>
    </w:p>
    <w:p w14:paraId="7D43D1F7" w14:textId="1A9D05C0" w:rsidR="00E11E14" w:rsidRDefault="00CD136F" w:rsidP="00E11E14">
      <w:pPr>
        <w:rPr>
          <w:rStyle w:val="BodyText1"/>
        </w:rPr>
      </w:pPr>
      <w:r>
        <w:rPr>
          <w:noProof/>
        </w:rPr>
        <w:lastRenderedPageBreak/>
        <w:drawing>
          <wp:inline distT="0" distB="0" distL="0" distR="0" wp14:anchorId="14F25C36" wp14:editId="063F2F67">
            <wp:extent cx="5550535" cy="3093720"/>
            <wp:effectExtent l="0" t="0" r="1206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Advanc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EAF1" w14:textId="77777777" w:rsidR="00E11E14" w:rsidRDefault="00E11E14" w:rsidP="00E11E14">
      <w:pPr>
        <w:rPr>
          <w:rStyle w:val="BodyText1"/>
        </w:rPr>
      </w:pPr>
    </w:p>
    <w:p w14:paraId="4273DCEB" w14:textId="6F686F0F" w:rsidR="00E11E14" w:rsidRDefault="00E11E14" w:rsidP="00E11E14">
      <w:pPr>
        <w:rPr>
          <w:rStyle w:val="BodyText1"/>
        </w:rPr>
      </w:pPr>
    </w:p>
    <w:p w14:paraId="71EEF424" w14:textId="77777777" w:rsidR="00E11E14" w:rsidRDefault="00E11E14" w:rsidP="00E11E14">
      <w:pPr>
        <w:rPr>
          <w:rStyle w:val="BodyText1"/>
        </w:rPr>
      </w:pPr>
      <w:r>
        <w:rPr>
          <w:rStyle w:val="BodyText1"/>
        </w:rPr>
        <w:t>Create a HTML file with the following sections:</w:t>
      </w:r>
    </w:p>
    <w:p w14:paraId="771901EF" w14:textId="3108D783" w:rsidR="00E11E14" w:rsidRDefault="00E11E14" w:rsidP="00E11E14">
      <w:pPr>
        <w:pStyle w:val="ExerciseBullet2"/>
        <w:numPr>
          <w:ilvl w:val="0"/>
          <w:numId w:val="36"/>
        </w:numPr>
        <w:rPr>
          <w:rStyle w:val="BodyText1"/>
        </w:rPr>
      </w:pPr>
      <w:r>
        <w:rPr>
          <w:rStyle w:val="BodyText1"/>
        </w:rPr>
        <w:t>Copy the Content of the “</w:t>
      </w:r>
      <w:r w:rsidR="00CD136F" w:rsidRPr="006D2950">
        <w:rPr>
          <w:rStyle w:val="BodyText1"/>
        </w:rPr>
        <w:t>CSS</w:t>
      </w:r>
      <w:r w:rsidR="00CD136F">
        <w:rPr>
          <w:rStyle w:val="BodyText1"/>
        </w:rPr>
        <w:t>BoxModel</w:t>
      </w:r>
      <w:r w:rsidR="00CD136F" w:rsidRPr="006D2950">
        <w:rPr>
          <w:rStyle w:val="BodyText1"/>
        </w:rPr>
        <w:t>.html</w:t>
      </w:r>
      <w:r>
        <w:rPr>
          <w:rStyle w:val="BodyText1"/>
        </w:rPr>
        <w:t>” into a new HTML File “</w:t>
      </w:r>
      <w:r w:rsidRPr="006D2950">
        <w:rPr>
          <w:rStyle w:val="BodyText1"/>
        </w:rPr>
        <w:t>CSS</w:t>
      </w:r>
      <w:r w:rsidR="00CD136F">
        <w:rPr>
          <w:rStyle w:val="BodyText1"/>
        </w:rPr>
        <w:t>Advanced.</w:t>
      </w:r>
      <w:r w:rsidRPr="006D2950">
        <w:rPr>
          <w:rStyle w:val="BodyText1"/>
        </w:rPr>
        <w:t>html</w:t>
      </w:r>
      <w:r>
        <w:rPr>
          <w:rStyle w:val="BodyText1"/>
        </w:rPr>
        <w:t>”</w:t>
      </w:r>
    </w:p>
    <w:p w14:paraId="676C8C4A" w14:textId="7F9414A1" w:rsidR="008228F5" w:rsidRDefault="008228F5" w:rsidP="00E11E14">
      <w:pPr>
        <w:pStyle w:val="ExerciseBullet2"/>
        <w:numPr>
          <w:ilvl w:val="0"/>
          <w:numId w:val="36"/>
        </w:numPr>
        <w:rPr>
          <w:rStyle w:val="BodyText1"/>
        </w:rPr>
      </w:pPr>
      <w:r>
        <w:rPr>
          <w:rStyle w:val="BodyText1"/>
        </w:rPr>
        <w:t>Here the Main Section developed in the previous exercise needs to be dimensioned with 55% width.(change it in .section class)</w:t>
      </w:r>
    </w:p>
    <w:p w14:paraId="42C2FB1F" w14:textId="313D4FA6" w:rsidR="008228F5" w:rsidRDefault="008228F5" w:rsidP="00E11E14">
      <w:pPr>
        <w:pStyle w:val="ExerciseBullet2"/>
        <w:numPr>
          <w:ilvl w:val="0"/>
          <w:numId w:val="36"/>
        </w:numPr>
        <w:rPr>
          <w:rStyle w:val="BodyText1"/>
        </w:rPr>
      </w:pPr>
      <w:r>
        <w:rPr>
          <w:rStyle w:val="BodyText1"/>
        </w:rPr>
        <w:t>Have a new Section div for the Movie Description (As Displayed on the Orange color Background)</w:t>
      </w:r>
    </w:p>
    <w:p w14:paraId="18255CE3" w14:textId="4BD09F28" w:rsidR="008228F5" w:rsidRDefault="008228F5" w:rsidP="00E11E14">
      <w:pPr>
        <w:pStyle w:val="ExerciseBullet2"/>
        <w:numPr>
          <w:ilvl w:val="0"/>
          <w:numId w:val="36"/>
        </w:numPr>
        <w:rPr>
          <w:rStyle w:val="BodyText1"/>
        </w:rPr>
      </w:pPr>
      <w:r>
        <w:rPr>
          <w:rStyle w:val="BodyText1"/>
        </w:rPr>
        <w:t>Each of the Movie Information div should have a recognizable id.</w:t>
      </w:r>
    </w:p>
    <w:p w14:paraId="69A075B5" w14:textId="6750CC76" w:rsidR="008228F5" w:rsidRDefault="008228F5" w:rsidP="00E11E14">
      <w:pPr>
        <w:pStyle w:val="ExerciseBullet2"/>
        <w:numPr>
          <w:ilvl w:val="0"/>
          <w:numId w:val="36"/>
        </w:numPr>
        <w:rPr>
          <w:rStyle w:val="BodyText1"/>
        </w:rPr>
      </w:pPr>
      <w:r>
        <w:rPr>
          <w:rStyle w:val="BodyText1"/>
        </w:rPr>
        <w:t>Now move the Table to the Right with fixed position as dictated on the Screenshot.</w:t>
      </w:r>
    </w:p>
    <w:p w14:paraId="15A49E12" w14:textId="4E6D3777" w:rsidR="008228F5" w:rsidRDefault="008228F5" w:rsidP="00E11E14">
      <w:pPr>
        <w:pStyle w:val="ExerciseBullet2"/>
        <w:numPr>
          <w:ilvl w:val="0"/>
          <w:numId w:val="36"/>
        </w:numPr>
        <w:rPr>
          <w:rStyle w:val="BodyText1"/>
        </w:rPr>
      </w:pPr>
      <w:r>
        <w:rPr>
          <w:rStyle w:val="BodyText1"/>
        </w:rPr>
        <w:t>Similarly Develop a Movie Review Site (Below table section as a new section) and apply the position fixed property. The Contents of the section would be hyperlink to 3 sites as dictated.</w:t>
      </w:r>
    </w:p>
    <w:p w14:paraId="4CF7C689" w14:textId="7FC1EC95" w:rsidR="008228F5" w:rsidRDefault="008228F5" w:rsidP="00E11E14">
      <w:pPr>
        <w:pStyle w:val="ExerciseBullet2"/>
        <w:numPr>
          <w:ilvl w:val="0"/>
          <w:numId w:val="36"/>
        </w:numPr>
        <w:rPr>
          <w:rStyle w:val="BodyText1"/>
        </w:rPr>
      </w:pPr>
      <w:r>
        <w:rPr>
          <w:rStyle w:val="BodyText1"/>
        </w:rPr>
        <w:t>Now when you scroll down, the right side would be fixed at the top and the left section would scroll down.</w:t>
      </w:r>
    </w:p>
    <w:p w14:paraId="58884B69" w14:textId="5B0DE3A9" w:rsidR="008228F5" w:rsidRDefault="008228F5" w:rsidP="00E11E14">
      <w:pPr>
        <w:pStyle w:val="ExerciseBullet2"/>
        <w:numPr>
          <w:ilvl w:val="0"/>
          <w:numId w:val="36"/>
        </w:numPr>
        <w:rPr>
          <w:rStyle w:val="BodyText1"/>
        </w:rPr>
      </w:pPr>
      <w:r>
        <w:rPr>
          <w:rStyle w:val="BodyText1"/>
        </w:rPr>
        <w:t xml:space="preserve">On the Table, Add Hyperlink to the Movie Name. This Hyperlink must have the </w:t>
      </w:r>
      <w:proofErr w:type="spellStart"/>
      <w:r>
        <w:rPr>
          <w:rStyle w:val="BodyText1"/>
        </w:rPr>
        <w:t>href</w:t>
      </w:r>
      <w:proofErr w:type="spellEnd"/>
      <w:r>
        <w:rPr>
          <w:rStyle w:val="BodyText1"/>
        </w:rPr>
        <w:t xml:space="preserve"> attribute pointing to the id attribute of the div, which contains information about the movie.</w:t>
      </w:r>
    </w:p>
    <w:p w14:paraId="3EE3BCBC" w14:textId="41CC592E" w:rsidR="008228F5" w:rsidRDefault="008228F5" w:rsidP="008228F5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r>
        <w:rPr>
          <w:rStyle w:val="BodyText1"/>
        </w:rPr>
        <w:t>e.g.</w:t>
      </w:r>
    </w:p>
    <w:p w14:paraId="770EFABB" w14:textId="33E85397" w:rsidR="008228F5" w:rsidRDefault="008228F5" w:rsidP="008228F5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proofErr w:type="gramStart"/>
      <w:r>
        <w:rPr>
          <w:rStyle w:val="BodyText1"/>
        </w:rPr>
        <w:t>in</w:t>
      </w:r>
      <w:proofErr w:type="gramEnd"/>
      <w:r>
        <w:rPr>
          <w:rStyle w:val="BodyText1"/>
        </w:rPr>
        <w:t xml:space="preserve"> the div which contains th</w:t>
      </w:r>
      <w:r w:rsidR="00706DDB">
        <w:rPr>
          <w:rStyle w:val="BodyText1"/>
        </w:rPr>
        <w:t>e</w:t>
      </w:r>
      <w:r>
        <w:rPr>
          <w:rStyle w:val="BodyText1"/>
        </w:rPr>
        <w:t xml:space="preserve"> movie details</w:t>
      </w:r>
    </w:p>
    <w:p w14:paraId="4CDCC314" w14:textId="71846096" w:rsidR="008228F5" w:rsidRDefault="008228F5" w:rsidP="008228F5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r>
        <w:rPr>
          <w:noProof/>
        </w:rPr>
        <w:drawing>
          <wp:inline distT="0" distB="0" distL="0" distR="0" wp14:anchorId="202C449D" wp14:editId="7E7A464F">
            <wp:extent cx="5550535" cy="891881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89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24BD" w14:textId="5195B35E" w:rsidR="008228F5" w:rsidRDefault="008228F5" w:rsidP="008228F5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proofErr w:type="gramStart"/>
      <w:r>
        <w:rPr>
          <w:rStyle w:val="BodyText1"/>
        </w:rPr>
        <w:t>in</w:t>
      </w:r>
      <w:proofErr w:type="gramEnd"/>
      <w:r>
        <w:rPr>
          <w:rStyle w:val="BodyText1"/>
        </w:rPr>
        <w:t xml:space="preserve"> the Table</w:t>
      </w:r>
    </w:p>
    <w:p w14:paraId="7AC62479" w14:textId="203ED09D" w:rsidR="008228F5" w:rsidRDefault="008228F5" w:rsidP="008228F5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r>
        <w:rPr>
          <w:noProof/>
        </w:rPr>
        <w:drawing>
          <wp:inline distT="0" distB="0" distL="0" distR="0" wp14:anchorId="76735243" wp14:editId="7D4B6CB1">
            <wp:extent cx="5550535" cy="208738"/>
            <wp:effectExtent l="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0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2D94" w14:textId="77777777" w:rsidR="00E11E14" w:rsidRDefault="00E11E14" w:rsidP="00E11E14">
      <w:pPr>
        <w:pStyle w:val="ExerciseBullet2"/>
        <w:numPr>
          <w:ilvl w:val="0"/>
          <w:numId w:val="0"/>
        </w:numPr>
        <w:ind w:left="720"/>
        <w:rPr>
          <w:rStyle w:val="BodyText1"/>
        </w:rPr>
      </w:pPr>
    </w:p>
    <w:p w14:paraId="537C75C8" w14:textId="00AD045D" w:rsidR="006C49F6" w:rsidRPr="00552C9B" w:rsidRDefault="006C49F6" w:rsidP="006C49F6">
      <w:pPr>
        <w:pStyle w:val="ExerciseNo"/>
      </w:pPr>
      <w:bookmarkStart w:id="14" w:name="_Toc382222581"/>
      <w:bookmarkStart w:id="15" w:name="_GoBack"/>
      <w:bookmarkEnd w:id="15"/>
      <w:r>
        <w:lastRenderedPageBreak/>
        <w:t xml:space="preserve">Hands-On </w:t>
      </w:r>
      <w:r w:rsidRPr="003471CB">
        <w:t>Exercise</w:t>
      </w:r>
      <w:r>
        <w:t xml:space="preserve"> </w:t>
      </w:r>
      <w:r w:rsidR="006814FA">
        <w:t>5</w:t>
      </w:r>
      <w:r w:rsidRPr="003471CB">
        <w:t xml:space="preserve"> </w:t>
      </w:r>
      <w:r w:rsidR="006814FA">
        <w:t>CSS Image</w:t>
      </w:r>
      <w:bookmarkEnd w:id="14"/>
    </w:p>
    <w:p w14:paraId="68BF628E" w14:textId="77777777" w:rsidR="006C49F6" w:rsidRPr="00382BBD" w:rsidRDefault="006C49F6" w:rsidP="006C49F6">
      <w:pPr>
        <w:rPr>
          <w:rStyle w:val="BodyTextBold"/>
        </w:rPr>
      </w:pPr>
      <w:r w:rsidRPr="00382BBD">
        <w:rPr>
          <w:rStyle w:val="BodyTextBold"/>
        </w:rPr>
        <w:t>Estimated Completion Time: xx Minutes</w:t>
      </w:r>
    </w:p>
    <w:p w14:paraId="1134C6D1" w14:textId="77777777" w:rsidR="006C49F6" w:rsidRDefault="006C49F6" w:rsidP="006C49F6">
      <w:pPr>
        <w:pStyle w:val="Marks"/>
        <w:rPr>
          <w:rStyle w:val="BodyText1"/>
        </w:rPr>
      </w:pPr>
      <w:r>
        <w:rPr>
          <w:rStyle w:val="BodyText1"/>
        </w:rPr>
        <w:t>(</w:t>
      </w:r>
      <w:proofErr w:type="gramStart"/>
      <w:r>
        <w:rPr>
          <w:rStyle w:val="BodyText1"/>
        </w:rPr>
        <w:t>xx</w:t>
      </w:r>
      <w:proofErr w:type="gramEnd"/>
      <w:r>
        <w:rPr>
          <w:rStyle w:val="BodyText1"/>
        </w:rPr>
        <w:t xml:space="preserve"> Marks)</w:t>
      </w:r>
    </w:p>
    <w:p w14:paraId="30BC029D" w14:textId="77777777" w:rsidR="006C49F6" w:rsidRPr="009619E7" w:rsidRDefault="006C49F6" w:rsidP="006C49F6">
      <w:pPr>
        <w:rPr>
          <w:bCs/>
        </w:rPr>
      </w:pPr>
      <w:r w:rsidRPr="00EC5763">
        <w:rPr>
          <w:rStyle w:val="BodyTextBold"/>
        </w:rPr>
        <w:t xml:space="preserve">Objective: </w:t>
      </w:r>
      <w:r>
        <w:rPr>
          <w:rStyle w:val="BodyTextBold"/>
          <w:b w:val="0"/>
        </w:rPr>
        <w:t xml:space="preserve">After completing this exercise, you will execute understanding concepts like </w:t>
      </w:r>
      <w:r w:rsidRPr="009619E7">
        <w:rPr>
          <w:bCs/>
        </w:rPr>
        <w:t xml:space="preserve">Grouping, Nesting, Dimension, Offset, Positioning, Floating, </w:t>
      </w:r>
      <w:proofErr w:type="gramStart"/>
      <w:r w:rsidRPr="009619E7">
        <w:rPr>
          <w:bCs/>
        </w:rPr>
        <w:t>Clear ,Align</w:t>
      </w:r>
      <w:proofErr w:type="gramEnd"/>
      <w:r>
        <w:rPr>
          <w:bCs/>
        </w:rPr>
        <w:t>.</w:t>
      </w:r>
    </w:p>
    <w:p w14:paraId="37BD0DD6" w14:textId="77777777" w:rsidR="006C49F6" w:rsidRDefault="006C49F6" w:rsidP="006C49F6">
      <w:pPr>
        <w:rPr>
          <w:rStyle w:val="BodyTextBold"/>
          <w:b w:val="0"/>
        </w:rPr>
      </w:pPr>
    </w:p>
    <w:p w14:paraId="6AC8AB8C" w14:textId="77777777" w:rsidR="006C49F6" w:rsidRDefault="006C49F6" w:rsidP="006C49F6">
      <w:pPr>
        <w:rPr>
          <w:rStyle w:val="BodyText1"/>
        </w:rPr>
      </w:pPr>
    </w:p>
    <w:p w14:paraId="2F6A0DC6" w14:textId="77777777" w:rsidR="006C49F6" w:rsidRDefault="006C49F6" w:rsidP="006C49F6">
      <w:pPr>
        <w:rPr>
          <w:rStyle w:val="BodyText1"/>
        </w:rPr>
      </w:pPr>
      <w:r>
        <w:rPr>
          <w:rStyle w:val="BodyText1"/>
        </w:rPr>
        <w:t>Complete the following assignment:</w:t>
      </w:r>
    </w:p>
    <w:p w14:paraId="129F3EC6" w14:textId="77777777" w:rsidR="006C49F6" w:rsidRDefault="006C49F6" w:rsidP="006C49F6">
      <w:pPr>
        <w:rPr>
          <w:rStyle w:val="BodyText1"/>
        </w:rPr>
      </w:pPr>
    </w:p>
    <w:p w14:paraId="0237DD3E" w14:textId="561FF699" w:rsidR="006C49F6" w:rsidRDefault="00524F47" w:rsidP="006C49F6">
      <w:pPr>
        <w:rPr>
          <w:rStyle w:val="BodyText1"/>
        </w:rPr>
      </w:pPr>
      <w:r>
        <w:rPr>
          <w:noProof/>
        </w:rPr>
        <w:drawing>
          <wp:inline distT="0" distB="0" distL="0" distR="0" wp14:anchorId="23442CC4" wp14:editId="6EF90A94">
            <wp:extent cx="5550535" cy="3086100"/>
            <wp:effectExtent l="0" t="0" r="12065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Im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468D" w14:textId="77777777" w:rsidR="006C49F6" w:rsidRDefault="006C49F6" w:rsidP="006C49F6">
      <w:pPr>
        <w:rPr>
          <w:rStyle w:val="BodyText1"/>
        </w:rPr>
      </w:pPr>
    </w:p>
    <w:p w14:paraId="14B25D74" w14:textId="77777777" w:rsidR="006C49F6" w:rsidRDefault="006C49F6" w:rsidP="006C49F6">
      <w:pPr>
        <w:rPr>
          <w:rStyle w:val="BodyText1"/>
        </w:rPr>
      </w:pPr>
    </w:p>
    <w:p w14:paraId="19B7E789" w14:textId="77777777" w:rsidR="006C49F6" w:rsidRDefault="006C49F6" w:rsidP="006C49F6">
      <w:pPr>
        <w:rPr>
          <w:rStyle w:val="BodyText1"/>
        </w:rPr>
      </w:pPr>
      <w:r>
        <w:rPr>
          <w:rStyle w:val="BodyText1"/>
        </w:rPr>
        <w:t>Create a HTML file with the following sections:</w:t>
      </w:r>
    </w:p>
    <w:p w14:paraId="3F3A35AE" w14:textId="11BF3DF4" w:rsidR="006C49F6" w:rsidRDefault="006C49F6" w:rsidP="006C49F6">
      <w:pPr>
        <w:pStyle w:val="ExerciseBullet2"/>
        <w:numPr>
          <w:ilvl w:val="0"/>
          <w:numId w:val="37"/>
        </w:numPr>
        <w:rPr>
          <w:rStyle w:val="BodyText1"/>
        </w:rPr>
      </w:pPr>
      <w:r>
        <w:rPr>
          <w:rStyle w:val="BodyText1"/>
        </w:rPr>
        <w:t>Copy the Content of the “</w:t>
      </w:r>
      <w:r w:rsidR="00E95D3A" w:rsidRPr="006D2950">
        <w:rPr>
          <w:rStyle w:val="BodyText1"/>
        </w:rPr>
        <w:t>CSS</w:t>
      </w:r>
      <w:r w:rsidR="00E95D3A">
        <w:rPr>
          <w:rStyle w:val="BodyText1"/>
        </w:rPr>
        <w:t>Advanced.</w:t>
      </w:r>
      <w:r w:rsidR="00E95D3A" w:rsidRPr="006D2950">
        <w:rPr>
          <w:rStyle w:val="BodyText1"/>
        </w:rPr>
        <w:t>html</w:t>
      </w:r>
      <w:r>
        <w:rPr>
          <w:rStyle w:val="BodyText1"/>
        </w:rPr>
        <w:t>” into a new HTML File “</w:t>
      </w:r>
      <w:r w:rsidRPr="006D2950">
        <w:rPr>
          <w:rStyle w:val="BodyText1"/>
        </w:rPr>
        <w:t>CSS</w:t>
      </w:r>
      <w:r w:rsidR="00E95D3A">
        <w:rPr>
          <w:rStyle w:val="BodyText1"/>
        </w:rPr>
        <w:t>Image</w:t>
      </w:r>
      <w:r w:rsidR="00880D30">
        <w:rPr>
          <w:rStyle w:val="BodyText1"/>
        </w:rPr>
        <w:t>.</w:t>
      </w:r>
      <w:r w:rsidRPr="006D2950">
        <w:rPr>
          <w:rStyle w:val="BodyText1"/>
        </w:rPr>
        <w:t>html</w:t>
      </w:r>
      <w:r>
        <w:rPr>
          <w:rStyle w:val="BodyText1"/>
        </w:rPr>
        <w:t>”</w:t>
      </w:r>
    </w:p>
    <w:p w14:paraId="6317C208" w14:textId="73F7E2F6" w:rsidR="00524F47" w:rsidRDefault="00524F47" w:rsidP="00524F47">
      <w:pPr>
        <w:pStyle w:val="ExerciseBullet2"/>
        <w:numPr>
          <w:ilvl w:val="0"/>
          <w:numId w:val="37"/>
        </w:numPr>
        <w:rPr>
          <w:rStyle w:val="BodyText1"/>
        </w:rPr>
      </w:pPr>
      <w:r>
        <w:rPr>
          <w:rStyle w:val="BodyText1"/>
        </w:rPr>
        <w:t>In the Movie Review Site include 3 images for the movies.</w:t>
      </w:r>
      <w:r w:rsidRPr="00524F47">
        <w:t xml:space="preserve"> </w:t>
      </w:r>
      <w:r>
        <w:rPr>
          <w:rStyle w:val="BodyText1"/>
        </w:rPr>
        <w:t>poh.jpg ,</w:t>
      </w:r>
      <w:r w:rsidRPr="00524F47">
        <w:rPr>
          <w:rStyle w:val="BodyText1"/>
        </w:rPr>
        <w:t>slm.jpg</w:t>
      </w:r>
      <w:r>
        <w:rPr>
          <w:rStyle w:val="BodyText1"/>
        </w:rPr>
        <w:t>,</w:t>
      </w:r>
      <w:r w:rsidRPr="00524F47">
        <w:rPr>
          <w:rStyle w:val="BodyText1"/>
        </w:rPr>
        <w:t>vp.jpg</w:t>
      </w:r>
      <w:r>
        <w:rPr>
          <w:rStyle w:val="BodyText1"/>
        </w:rPr>
        <w:t xml:space="preserve"> as &lt;</w:t>
      </w:r>
      <w:proofErr w:type="spellStart"/>
      <w:r>
        <w:rPr>
          <w:rStyle w:val="BodyText1"/>
        </w:rPr>
        <w:t>img</w:t>
      </w:r>
      <w:proofErr w:type="spellEnd"/>
      <w:r>
        <w:rPr>
          <w:rStyle w:val="BodyText1"/>
        </w:rPr>
        <w:t>&gt; and apply max-width 33% and max-height:70%</w:t>
      </w:r>
    </w:p>
    <w:p w14:paraId="304DD631" w14:textId="578E63A2" w:rsidR="00524F47" w:rsidRDefault="00524F47" w:rsidP="00524F47">
      <w:pPr>
        <w:pStyle w:val="ExerciseBullet2"/>
        <w:numPr>
          <w:ilvl w:val="0"/>
          <w:numId w:val="37"/>
        </w:numPr>
        <w:rPr>
          <w:rStyle w:val="BodyText1"/>
        </w:rPr>
      </w:pPr>
      <w:r>
        <w:rPr>
          <w:rStyle w:val="BodyText1"/>
        </w:rPr>
        <w:t xml:space="preserve">Wrap these 3 images together with a </w:t>
      </w:r>
      <w:proofErr w:type="spellStart"/>
      <w:r>
        <w:rPr>
          <w:rStyle w:val="BodyText1"/>
        </w:rPr>
        <w:t>div.Give</w:t>
      </w:r>
      <w:proofErr w:type="spellEnd"/>
      <w:r>
        <w:rPr>
          <w:rStyle w:val="BodyText1"/>
        </w:rPr>
        <w:t xml:space="preserve"> width 100% and height 200px for this div.</w:t>
      </w:r>
    </w:p>
    <w:p w14:paraId="7407784F" w14:textId="77777777" w:rsidR="006C49F6" w:rsidRDefault="006C49F6" w:rsidP="006C49F6">
      <w:pPr>
        <w:pStyle w:val="ExerciseBullet2"/>
        <w:numPr>
          <w:ilvl w:val="0"/>
          <w:numId w:val="0"/>
        </w:numPr>
        <w:ind w:left="720"/>
        <w:rPr>
          <w:rStyle w:val="BodyText1"/>
        </w:rPr>
      </w:pPr>
    </w:p>
    <w:p w14:paraId="2C953E27" w14:textId="27BEE758" w:rsidR="005D1F2E" w:rsidRPr="00331532" w:rsidRDefault="005D1F2E" w:rsidP="005D1F2E">
      <w:pPr>
        <w:pStyle w:val="Heading3"/>
        <w:rPr>
          <w:rStyle w:val="BodyText1"/>
          <w:b w:val="0"/>
        </w:rPr>
      </w:pPr>
      <w:r w:rsidRPr="00331532">
        <w:rPr>
          <w:rStyle w:val="BodyText1"/>
          <w:b w:val="0"/>
        </w:rPr>
        <w:t xml:space="preserve">To Submit: </w:t>
      </w:r>
      <w:r w:rsidRPr="005D1F2E">
        <w:rPr>
          <w:rStyle w:val="BodyText1"/>
          <w:b w:val="0"/>
        </w:rPr>
        <w:t>CSS</w:t>
      </w:r>
      <w:r>
        <w:rPr>
          <w:rStyle w:val="BodyText1"/>
          <w:b w:val="0"/>
        </w:rPr>
        <w:t>Image</w:t>
      </w:r>
      <w:r w:rsidRPr="005D1F2E">
        <w:rPr>
          <w:rStyle w:val="BodyText1"/>
          <w:b w:val="0"/>
        </w:rPr>
        <w:t>.html</w:t>
      </w:r>
    </w:p>
    <w:sectPr w:rsidR="005D1F2E" w:rsidRPr="00331532" w:rsidSect="00982414">
      <w:headerReference w:type="even" r:id="rId18"/>
      <w:headerReference w:type="default" r:id="rId19"/>
      <w:footerReference w:type="default" r:id="rId20"/>
      <w:pgSz w:w="11909" w:h="16834" w:code="9"/>
      <w:pgMar w:top="1440" w:right="1584" w:bottom="1872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7052BB" w14:textId="77777777" w:rsidR="00112E6C" w:rsidRDefault="00112E6C" w:rsidP="007F37A8">
      <w:r>
        <w:separator/>
      </w:r>
    </w:p>
    <w:p w14:paraId="3622BE01" w14:textId="77777777" w:rsidR="00112E6C" w:rsidRDefault="00112E6C" w:rsidP="007F37A8"/>
    <w:p w14:paraId="6DDFFFC2" w14:textId="77777777" w:rsidR="00112E6C" w:rsidRDefault="00112E6C" w:rsidP="007F37A8"/>
    <w:p w14:paraId="456395AF" w14:textId="77777777" w:rsidR="00112E6C" w:rsidRDefault="00112E6C" w:rsidP="007F37A8"/>
  </w:endnote>
  <w:endnote w:type="continuationSeparator" w:id="0">
    <w:p w14:paraId="719F092D" w14:textId="77777777" w:rsidR="00112E6C" w:rsidRDefault="00112E6C" w:rsidP="007F37A8">
      <w:r>
        <w:continuationSeparator/>
      </w:r>
    </w:p>
    <w:p w14:paraId="7D2FF16A" w14:textId="77777777" w:rsidR="00112E6C" w:rsidRDefault="00112E6C" w:rsidP="007F37A8"/>
    <w:p w14:paraId="334D6944" w14:textId="77777777" w:rsidR="00112E6C" w:rsidRDefault="00112E6C" w:rsidP="007F37A8"/>
    <w:p w14:paraId="3BCC35FD" w14:textId="77777777" w:rsidR="00112E6C" w:rsidRDefault="00112E6C" w:rsidP="007F37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 Cond">
    <w:altName w:val="Arial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004EE6" w14:textId="77777777" w:rsidR="008228F5" w:rsidRDefault="008228F5" w:rsidP="007F37A8">
    <w:pPr>
      <w:pStyle w:val="Footer"/>
    </w:pPr>
  </w:p>
  <w:p w14:paraId="46DF835A" w14:textId="77777777" w:rsidR="008228F5" w:rsidRDefault="008228F5" w:rsidP="007F37A8">
    <w:pPr>
      <w:pStyle w:val="Footer"/>
    </w:pPr>
  </w:p>
  <w:p w14:paraId="07BEFD93" w14:textId="77777777" w:rsidR="008228F5" w:rsidRDefault="008228F5" w:rsidP="007F37A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F7910F" w14:textId="77777777" w:rsidR="00112E6C" w:rsidRDefault="00112E6C" w:rsidP="007F37A8">
      <w:r>
        <w:separator/>
      </w:r>
    </w:p>
    <w:p w14:paraId="3084B355" w14:textId="77777777" w:rsidR="00112E6C" w:rsidRDefault="00112E6C" w:rsidP="007F37A8"/>
    <w:p w14:paraId="6DE09746" w14:textId="77777777" w:rsidR="00112E6C" w:rsidRDefault="00112E6C" w:rsidP="007F37A8"/>
    <w:p w14:paraId="5C1838A3" w14:textId="77777777" w:rsidR="00112E6C" w:rsidRDefault="00112E6C" w:rsidP="007F37A8"/>
  </w:footnote>
  <w:footnote w:type="continuationSeparator" w:id="0">
    <w:p w14:paraId="79CD1EC1" w14:textId="77777777" w:rsidR="00112E6C" w:rsidRDefault="00112E6C" w:rsidP="007F37A8">
      <w:r>
        <w:continuationSeparator/>
      </w:r>
    </w:p>
    <w:p w14:paraId="4D21C02F" w14:textId="77777777" w:rsidR="00112E6C" w:rsidRDefault="00112E6C" w:rsidP="007F37A8"/>
    <w:p w14:paraId="22D69E79" w14:textId="77777777" w:rsidR="00112E6C" w:rsidRDefault="00112E6C" w:rsidP="007F37A8"/>
    <w:p w14:paraId="1E8A41CE" w14:textId="77777777" w:rsidR="00112E6C" w:rsidRDefault="00112E6C" w:rsidP="007F37A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E789D1" w14:textId="77777777" w:rsidR="008228F5" w:rsidRDefault="008228F5" w:rsidP="007F37A8"/>
  <w:p w14:paraId="229F00A7" w14:textId="77777777" w:rsidR="008228F5" w:rsidRDefault="008228F5" w:rsidP="007F37A8"/>
  <w:p w14:paraId="48E8C575" w14:textId="77777777" w:rsidR="008228F5" w:rsidRDefault="008228F5" w:rsidP="007F37A8"/>
  <w:p w14:paraId="24EBFB96" w14:textId="77777777" w:rsidR="008228F5" w:rsidRDefault="008228F5" w:rsidP="007F37A8"/>
  <w:p w14:paraId="0C1F7A6B" w14:textId="77777777" w:rsidR="008228F5" w:rsidRDefault="008228F5" w:rsidP="007F37A8"/>
  <w:p w14:paraId="2EA814F1" w14:textId="77777777" w:rsidR="008228F5" w:rsidRDefault="008228F5" w:rsidP="007F37A8"/>
  <w:p w14:paraId="013832A1" w14:textId="77777777" w:rsidR="008228F5" w:rsidRDefault="008228F5" w:rsidP="007F37A8"/>
  <w:p w14:paraId="63FAEC21" w14:textId="77777777" w:rsidR="008228F5" w:rsidRDefault="008228F5" w:rsidP="007F37A8"/>
  <w:p w14:paraId="2C419D2F" w14:textId="77777777" w:rsidR="008228F5" w:rsidRDefault="008228F5" w:rsidP="007F37A8"/>
  <w:p w14:paraId="6C37E84B" w14:textId="77777777" w:rsidR="008228F5" w:rsidRDefault="008228F5" w:rsidP="007F37A8"/>
  <w:p w14:paraId="37D76561" w14:textId="77777777" w:rsidR="008228F5" w:rsidRDefault="008228F5" w:rsidP="007F37A8"/>
  <w:p w14:paraId="5D5915E0" w14:textId="77777777" w:rsidR="008228F5" w:rsidRDefault="008228F5" w:rsidP="007F37A8"/>
  <w:p w14:paraId="3DA911D6" w14:textId="77777777" w:rsidR="008228F5" w:rsidRDefault="008228F5" w:rsidP="007F37A8"/>
  <w:p w14:paraId="1A1E01F5" w14:textId="77777777" w:rsidR="008228F5" w:rsidRDefault="008228F5" w:rsidP="007F37A8"/>
  <w:p w14:paraId="0C3DC4DC" w14:textId="77777777" w:rsidR="008228F5" w:rsidRDefault="008228F5" w:rsidP="007F37A8"/>
  <w:p w14:paraId="38B5EFE2" w14:textId="77777777" w:rsidR="008228F5" w:rsidRDefault="008228F5" w:rsidP="007F37A8"/>
  <w:p w14:paraId="36C08147" w14:textId="77777777" w:rsidR="008228F5" w:rsidRDefault="008228F5" w:rsidP="007F37A8"/>
  <w:p w14:paraId="122C41E9" w14:textId="77777777" w:rsidR="008228F5" w:rsidRDefault="008228F5" w:rsidP="007F37A8"/>
  <w:p w14:paraId="46E93533" w14:textId="77777777" w:rsidR="008228F5" w:rsidRDefault="008228F5" w:rsidP="007F37A8"/>
  <w:p w14:paraId="7BAAD026" w14:textId="77777777" w:rsidR="008228F5" w:rsidRDefault="008228F5" w:rsidP="007F37A8"/>
  <w:p w14:paraId="63002DD9" w14:textId="77777777" w:rsidR="008228F5" w:rsidRDefault="008228F5" w:rsidP="007F37A8"/>
  <w:p w14:paraId="18EBDB57" w14:textId="77777777" w:rsidR="008228F5" w:rsidRDefault="008228F5" w:rsidP="007F37A8"/>
  <w:p w14:paraId="2B4A5599" w14:textId="77777777" w:rsidR="008228F5" w:rsidRDefault="008228F5" w:rsidP="007F37A8"/>
  <w:p w14:paraId="5DC2A2E0" w14:textId="77777777" w:rsidR="008228F5" w:rsidRDefault="008228F5" w:rsidP="007F37A8"/>
  <w:p w14:paraId="0EEF527B" w14:textId="77777777" w:rsidR="008228F5" w:rsidRDefault="008228F5" w:rsidP="007F37A8"/>
  <w:p w14:paraId="0E3BE9C4" w14:textId="77777777" w:rsidR="008228F5" w:rsidRDefault="008228F5" w:rsidP="007F37A8"/>
  <w:p w14:paraId="2B83B6B5" w14:textId="77777777" w:rsidR="008228F5" w:rsidRDefault="008228F5" w:rsidP="007F37A8"/>
  <w:p w14:paraId="77050190" w14:textId="77777777" w:rsidR="008228F5" w:rsidRDefault="008228F5" w:rsidP="007F37A8"/>
  <w:p w14:paraId="1619D9EA" w14:textId="77777777" w:rsidR="008228F5" w:rsidRDefault="008228F5" w:rsidP="007F37A8"/>
  <w:p w14:paraId="78C9AF5C" w14:textId="77777777" w:rsidR="008228F5" w:rsidRDefault="008228F5" w:rsidP="007F37A8"/>
  <w:p w14:paraId="6C5955F4" w14:textId="77777777" w:rsidR="008228F5" w:rsidRDefault="008228F5" w:rsidP="007F37A8"/>
  <w:p w14:paraId="3A436375" w14:textId="77777777" w:rsidR="008228F5" w:rsidRDefault="008228F5" w:rsidP="007F37A8"/>
  <w:p w14:paraId="464B560C" w14:textId="77777777" w:rsidR="008228F5" w:rsidRDefault="008228F5" w:rsidP="007F37A8"/>
  <w:p w14:paraId="5330DC55" w14:textId="77777777" w:rsidR="008228F5" w:rsidRDefault="008228F5" w:rsidP="007F37A8"/>
  <w:p w14:paraId="148177C8" w14:textId="77777777" w:rsidR="008228F5" w:rsidRDefault="008228F5" w:rsidP="007F37A8"/>
  <w:p w14:paraId="45DCF166" w14:textId="77777777" w:rsidR="008228F5" w:rsidRDefault="008228F5" w:rsidP="007F37A8"/>
  <w:p w14:paraId="4825A34E" w14:textId="77777777" w:rsidR="008228F5" w:rsidRDefault="008228F5" w:rsidP="007F37A8"/>
  <w:p w14:paraId="66F6CB97" w14:textId="77777777" w:rsidR="008228F5" w:rsidRDefault="008228F5" w:rsidP="007F37A8"/>
  <w:p w14:paraId="24ED3B0C" w14:textId="77777777" w:rsidR="008228F5" w:rsidRDefault="008228F5" w:rsidP="007F37A8"/>
  <w:p w14:paraId="3BFEF102" w14:textId="77777777" w:rsidR="008228F5" w:rsidRDefault="008228F5" w:rsidP="007F37A8"/>
  <w:p w14:paraId="3E70B5AA" w14:textId="77777777" w:rsidR="008228F5" w:rsidRDefault="008228F5" w:rsidP="007F37A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5CB1C" w14:textId="77777777" w:rsidR="008228F5" w:rsidRDefault="008228F5" w:rsidP="007F37A8">
    <w:pPr>
      <w:pStyle w:val="Header"/>
    </w:pPr>
  </w:p>
  <w:p w14:paraId="7ECDCD68" w14:textId="77777777" w:rsidR="008228F5" w:rsidRDefault="008228F5" w:rsidP="007F37A8">
    <w:pPr>
      <w:pStyle w:val="Header"/>
    </w:pPr>
  </w:p>
  <w:p w14:paraId="384DFFA0" w14:textId="77777777" w:rsidR="008228F5" w:rsidRDefault="008228F5" w:rsidP="007F37A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9AAC52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4C6438"/>
    <w:multiLevelType w:val="multilevel"/>
    <w:tmpl w:val="F34C4D36"/>
    <w:numStyleLink w:val="EvaluationRubricParameter"/>
  </w:abstractNum>
  <w:abstractNum w:abstractNumId="2" w15:restartNumberingAfterBreak="0">
    <w:nsid w:val="05B7673F"/>
    <w:multiLevelType w:val="multilevel"/>
    <w:tmpl w:val="F34C4D36"/>
    <w:numStyleLink w:val="EvaluationRubricParameter"/>
  </w:abstractNum>
  <w:abstractNum w:abstractNumId="3" w15:restartNumberingAfterBreak="0">
    <w:nsid w:val="0D616C02"/>
    <w:multiLevelType w:val="multilevel"/>
    <w:tmpl w:val="F34C4D36"/>
    <w:numStyleLink w:val="EvaluationRubricParameter"/>
  </w:abstractNum>
  <w:abstractNum w:abstractNumId="4" w15:restartNumberingAfterBreak="0">
    <w:nsid w:val="11BF77D7"/>
    <w:multiLevelType w:val="multilevel"/>
    <w:tmpl w:val="F34C4D36"/>
    <w:numStyleLink w:val="EvaluationRubricParameter"/>
  </w:abstractNum>
  <w:abstractNum w:abstractNumId="5" w15:restartNumberingAfterBreak="0">
    <w:nsid w:val="176E7EC4"/>
    <w:multiLevelType w:val="hybridMultilevel"/>
    <w:tmpl w:val="D0FE5712"/>
    <w:lvl w:ilvl="0" w:tplc="122093B2">
      <w:start w:val="1"/>
      <w:numFmt w:val="bullet"/>
      <w:pStyle w:val="Bullet3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7082F"/>
    <w:multiLevelType w:val="hybridMultilevel"/>
    <w:tmpl w:val="415CC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822C3F"/>
    <w:multiLevelType w:val="multilevel"/>
    <w:tmpl w:val="F34C4D36"/>
    <w:styleLink w:val="EvaluationRubricParameter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Garamond" w:hAnsi="Garamond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D24080C"/>
    <w:multiLevelType w:val="hybridMultilevel"/>
    <w:tmpl w:val="B2029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07DE2"/>
    <w:multiLevelType w:val="multilevel"/>
    <w:tmpl w:val="F34C4D36"/>
    <w:numStyleLink w:val="EvaluationRubricParameter"/>
  </w:abstractNum>
  <w:abstractNum w:abstractNumId="10" w15:restartNumberingAfterBreak="0">
    <w:nsid w:val="42E334B5"/>
    <w:multiLevelType w:val="hybridMultilevel"/>
    <w:tmpl w:val="40405238"/>
    <w:lvl w:ilvl="0" w:tplc="2812B294">
      <w:start w:val="1"/>
      <w:numFmt w:val="lowerRoman"/>
      <w:pStyle w:val="ExerciseBullet2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343194B"/>
    <w:multiLevelType w:val="multilevel"/>
    <w:tmpl w:val="F34C4D36"/>
    <w:numStyleLink w:val="EvaluationRubricParameter"/>
  </w:abstractNum>
  <w:abstractNum w:abstractNumId="12" w15:restartNumberingAfterBreak="0">
    <w:nsid w:val="4D1034E2"/>
    <w:multiLevelType w:val="multilevel"/>
    <w:tmpl w:val="F34C4D36"/>
    <w:numStyleLink w:val="EvaluationRubricParameter"/>
  </w:abstractNum>
  <w:abstractNum w:abstractNumId="13" w15:restartNumberingAfterBreak="0">
    <w:nsid w:val="4F6470A5"/>
    <w:multiLevelType w:val="multilevel"/>
    <w:tmpl w:val="248467C8"/>
    <w:numStyleLink w:val="ObjectiveBullet"/>
  </w:abstractNum>
  <w:abstractNum w:abstractNumId="14" w15:restartNumberingAfterBreak="0">
    <w:nsid w:val="51461FEB"/>
    <w:multiLevelType w:val="multilevel"/>
    <w:tmpl w:val="F34C4D36"/>
    <w:numStyleLink w:val="EvaluationRubricParameter"/>
  </w:abstractNum>
  <w:abstractNum w:abstractNumId="15" w15:restartNumberingAfterBreak="0">
    <w:nsid w:val="58E51810"/>
    <w:multiLevelType w:val="multilevel"/>
    <w:tmpl w:val="F34C4D36"/>
    <w:numStyleLink w:val="EvaluationRubricParameter"/>
  </w:abstractNum>
  <w:abstractNum w:abstractNumId="16" w15:restartNumberingAfterBreak="0">
    <w:nsid w:val="5D716F7D"/>
    <w:multiLevelType w:val="multilevel"/>
    <w:tmpl w:val="3C4ECF20"/>
    <w:styleLink w:val="ExerciseBullet3"/>
    <w:lvl w:ilvl="0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7C2B90"/>
    <w:multiLevelType w:val="hybridMultilevel"/>
    <w:tmpl w:val="9A6EE0BA"/>
    <w:lvl w:ilvl="0" w:tplc="FB207DFC">
      <w:start w:val="1"/>
      <w:numFmt w:val="lowerLetter"/>
      <w:pStyle w:val="ExerciseBullet1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F40002"/>
    <w:multiLevelType w:val="hybridMultilevel"/>
    <w:tmpl w:val="19EE4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8E14FE"/>
    <w:multiLevelType w:val="multilevel"/>
    <w:tmpl w:val="F34C4D36"/>
    <w:numStyleLink w:val="EvaluationRubricParameter"/>
  </w:abstractNum>
  <w:abstractNum w:abstractNumId="20" w15:restartNumberingAfterBreak="0">
    <w:nsid w:val="742915BF"/>
    <w:multiLevelType w:val="multilevel"/>
    <w:tmpl w:val="F34C4D36"/>
    <w:numStyleLink w:val="EvaluationRubricParameter"/>
  </w:abstractNum>
  <w:abstractNum w:abstractNumId="21" w15:restartNumberingAfterBreak="0">
    <w:nsid w:val="79F46B12"/>
    <w:multiLevelType w:val="multilevel"/>
    <w:tmpl w:val="248467C8"/>
    <w:styleLink w:val="ObjectiveBullet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17"/>
  </w:num>
  <w:num w:numId="5">
    <w:abstractNumId w:val="16"/>
  </w:num>
  <w:num w:numId="6">
    <w:abstractNumId w:val="21"/>
  </w:num>
  <w:num w:numId="7">
    <w:abstractNumId w:val="13"/>
  </w:num>
  <w:num w:numId="8">
    <w:abstractNumId w:val="1"/>
  </w:num>
  <w:num w:numId="9">
    <w:abstractNumId w:val="10"/>
  </w:num>
  <w:num w:numId="10">
    <w:abstractNumId w:val="20"/>
  </w:num>
  <w:num w:numId="11">
    <w:abstractNumId w:val="4"/>
  </w:num>
  <w:num w:numId="12">
    <w:abstractNumId w:val="2"/>
  </w:num>
  <w:num w:numId="13">
    <w:abstractNumId w:val="3"/>
  </w:num>
  <w:num w:numId="14">
    <w:abstractNumId w:val="11"/>
  </w:num>
  <w:num w:numId="15">
    <w:abstractNumId w:val="10"/>
  </w:num>
  <w:num w:numId="16">
    <w:abstractNumId w:val="15"/>
  </w:num>
  <w:num w:numId="17">
    <w:abstractNumId w:val="19"/>
  </w:num>
  <w:num w:numId="18">
    <w:abstractNumId w:val="12"/>
  </w:num>
  <w:num w:numId="19">
    <w:abstractNumId w:val="14"/>
  </w:num>
  <w:num w:numId="20">
    <w:abstractNumId w:val="10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1"/>
    </w:lvlOverride>
  </w:num>
  <w:num w:numId="30">
    <w:abstractNumId w:val="10"/>
    <w:lvlOverride w:ilvl="0">
      <w:startOverride w:val="1"/>
    </w:lvlOverride>
  </w:num>
  <w:num w:numId="31">
    <w:abstractNumId w:val="9"/>
  </w:num>
  <w:num w:numId="32">
    <w:abstractNumId w:val="0"/>
  </w:num>
  <w:num w:numId="33">
    <w:abstractNumId w:val="18"/>
  </w:num>
  <w:num w:numId="34">
    <w:abstractNumId w:val="8"/>
  </w:num>
  <w:num w:numId="35">
    <w:abstractNumId w:val="6"/>
  </w:num>
  <w:num w:numId="36">
    <w:abstractNumId w:val="10"/>
    <w:lvlOverride w:ilvl="0">
      <w:startOverride w:val="1"/>
    </w:lvlOverride>
  </w:num>
  <w:num w:numId="37">
    <w:abstractNumId w:val="10"/>
    <w:lvlOverride w:ilvl="0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2AF"/>
    <w:rsid w:val="00000964"/>
    <w:rsid w:val="000077CC"/>
    <w:rsid w:val="0002217C"/>
    <w:rsid w:val="00047694"/>
    <w:rsid w:val="00067AEB"/>
    <w:rsid w:val="000A514E"/>
    <w:rsid w:val="000C6B64"/>
    <w:rsid w:val="000D439E"/>
    <w:rsid w:val="000E44D6"/>
    <w:rsid w:val="000F02A3"/>
    <w:rsid w:val="000F1D5C"/>
    <w:rsid w:val="00100A2B"/>
    <w:rsid w:val="00112E6C"/>
    <w:rsid w:val="0011404A"/>
    <w:rsid w:val="0011538D"/>
    <w:rsid w:val="00156886"/>
    <w:rsid w:val="00160E47"/>
    <w:rsid w:val="00166ACD"/>
    <w:rsid w:val="00172A71"/>
    <w:rsid w:val="00174B7F"/>
    <w:rsid w:val="0018779A"/>
    <w:rsid w:val="001923E0"/>
    <w:rsid w:val="001A15AC"/>
    <w:rsid w:val="001B33A1"/>
    <w:rsid w:val="001C1C87"/>
    <w:rsid w:val="001D2EB9"/>
    <w:rsid w:val="001F4D98"/>
    <w:rsid w:val="00231603"/>
    <w:rsid w:val="00250DEE"/>
    <w:rsid w:val="002510AA"/>
    <w:rsid w:val="00256541"/>
    <w:rsid w:val="00262688"/>
    <w:rsid w:val="00263E1D"/>
    <w:rsid w:val="002910DF"/>
    <w:rsid w:val="002A1FEE"/>
    <w:rsid w:val="002A4626"/>
    <w:rsid w:val="002D4B54"/>
    <w:rsid w:val="002F3D48"/>
    <w:rsid w:val="002F62AF"/>
    <w:rsid w:val="00312F14"/>
    <w:rsid w:val="00331532"/>
    <w:rsid w:val="003335AF"/>
    <w:rsid w:val="00340A29"/>
    <w:rsid w:val="00347856"/>
    <w:rsid w:val="00357914"/>
    <w:rsid w:val="00362CA6"/>
    <w:rsid w:val="00372D6E"/>
    <w:rsid w:val="0038131C"/>
    <w:rsid w:val="003A35AC"/>
    <w:rsid w:val="003B4C91"/>
    <w:rsid w:val="003C319A"/>
    <w:rsid w:val="0040046F"/>
    <w:rsid w:val="00404350"/>
    <w:rsid w:val="00404B80"/>
    <w:rsid w:val="004109F8"/>
    <w:rsid w:val="00424D47"/>
    <w:rsid w:val="00427697"/>
    <w:rsid w:val="00456968"/>
    <w:rsid w:val="0048414A"/>
    <w:rsid w:val="004927A7"/>
    <w:rsid w:val="004A31A4"/>
    <w:rsid w:val="004A70B8"/>
    <w:rsid w:val="004C5029"/>
    <w:rsid w:val="00515873"/>
    <w:rsid w:val="00524962"/>
    <w:rsid w:val="00524F47"/>
    <w:rsid w:val="00525A1B"/>
    <w:rsid w:val="0053408F"/>
    <w:rsid w:val="00575B9A"/>
    <w:rsid w:val="00584A6F"/>
    <w:rsid w:val="005B4DD3"/>
    <w:rsid w:val="005D1F2E"/>
    <w:rsid w:val="005D63D2"/>
    <w:rsid w:val="00605843"/>
    <w:rsid w:val="00613528"/>
    <w:rsid w:val="00615E13"/>
    <w:rsid w:val="00622941"/>
    <w:rsid w:val="00640C26"/>
    <w:rsid w:val="00670C95"/>
    <w:rsid w:val="006814FA"/>
    <w:rsid w:val="006964C7"/>
    <w:rsid w:val="006C49F6"/>
    <w:rsid w:val="006C5917"/>
    <w:rsid w:val="006C686A"/>
    <w:rsid w:val="006D2950"/>
    <w:rsid w:val="006D7A06"/>
    <w:rsid w:val="006E4E34"/>
    <w:rsid w:val="006E728D"/>
    <w:rsid w:val="00706DDB"/>
    <w:rsid w:val="00796FDB"/>
    <w:rsid w:val="007B2A12"/>
    <w:rsid w:val="007C3D94"/>
    <w:rsid w:val="007D7032"/>
    <w:rsid w:val="007E7994"/>
    <w:rsid w:val="007F2906"/>
    <w:rsid w:val="007F37A8"/>
    <w:rsid w:val="007F3DDB"/>
    <w:rsid w:val="007F4294"/>
    <w:rsid w:val="007F511F"/>
    <w:rsid w:val="00805BE9"/>
    <w:rsid w:val="008109FC"/>
    <w:rsid w:val="0082191C"/>
    <w:rsid w:val="008228F5"/>
    <w:rsid w:val="00823439"/>
    <w:rsid w:val="00877EDF"/>
    <w:rsid w:val="00880D30"/>
    <w:rsid w:val="00896A3B"/>
    <w:rsid w:val="008A200E"/>
    <w:rsid w:val="008A7AD3"/>
    <w:rsid w:val="008C0407"/>
    <w:rsid w:val="008C5781"/>
    <w:rsid w:val="008D01F1"/>
    <w:rsid w:val="00916AEC"/>
    <w:rsid w:val="00916B71"/>
    <w:rsid w:val="00937EE1"/>
    <w:rsid w:val="00952871"/>
    <w:rsid w:val="009553D4"/>
    <w:rsid w:val="009619E7"/>
    <w:rsid w:val="009731EC"/>
    <w:rsid w:val="00973BCB"/>
    <w:rsid w:val="00974F5C"/>
    <w:rsid w:val="00976932"/>
    <w:rsid w:val="00981BF4"/>
    <w:rsid w:val="00982414"/>
    <w:rsid w:val="00991A9A"/>
    <w:rsid w:val="009A1F18"/>
    <w:rsid w:val="009A4F86"/>
    <w:rsid w:val="009B2488"/>
    <w:rsid w:val="009D12DF"/>
    <w:rsid w:val="009D5639"/>
    <w:rsid w:val="009F249F"/>
    <w:rsid w:val="00A0575B"/>
    <w:rsid w:val="00A06994"/>
    <w:rsid w:val="00A100D6"/>
    <w:rsid w:val="00A3199F"/>
    <w:rsid w:val="00A808EC"/>
    <w:rsid w:val="00A81F20"/>
    <w:rsid w:val="00AA253A"/>
    <w:rsid w:val="00AA55E9"/>
    <w:rsid w:val="00AA7D9F"/>
    <w:rsid w:val="00AE3850"/>
    <w:rsid w:val="00AF6D0A"/>
    <w:rsid w:val="00B27CDD"/>
    <w:rsid w:val="00B30DF4"/>
    <w:rsid w:val="00B36786"/>
    <w:rsid w:val="00B57DF8"/>
    <w:rsid w:val="00B629F6"/>
    <w:rsid w:val="00B70A2A"/>
    <w:rsid w:val="00BD2624"/>
    <w:rsid w:val="00BE573F"/>
    <w:rsid w:val="00BF426A"/>
    <w:rsid w:val="00BF46DF"/>
    <w:rsid w:val="00C03313"/>
    <w:rsid w:val="00C22E39"/>
    <w:rsid w:val="00C23568"/>
    <w:rsid w:val="00C55D66"/>
    <w:rsid w:val="00C6779D"/>
    <w:rsid w:val="00C77B7C"/>
    <w:rsid w:val="00CD136F"/>
    <w:rsid w:val="00D072B7"/>
    <w:rsid w:val="00D166EB"/>
    <w:rsid w:val="00D16BA1"/>
    <w:rsid w:val="00D1769C"/>
    <w:rsid w:val="00D22E88"/>
    <w:rsid w:val="00D23CF0"/>
    <w:rsid w:val="00D27813"/>
    <w:rsid w:val="00D35BBB"/>
    <w:rsid w:val="00D6185B"/>
    <w:rsid w:val="00D66A06"/>
    <w:rsid w:val="00D84550"/>
    <w:rsid w:val="00D901B5"/>
    <w:rsid w:val="00D92DF1"/>
    <w:rsid w:val="00D9732C"/>
    <w:rsid w:val="00DA1613"/>
    <w:rsid w:val="00DD1C6E"/>
    <w:rsid w:val="00DF50A6"/>
    <w:rsid w:val="00E11E14"/>
    <w:rsid w:val="00E11EB0"/>
    <w:rsid w:val="00E12324"/>
    <w:rsid w:val="00E314A9"/>
    <w:rsid w:val="00E513C9"/>
    <w:rsid w:val="00E51F12"/>
    <w:rsid w:val="00E61414"/>
    <w:rsid w:val="00E95D3A"/>
    <w:rsid w:val="00EC5763"/>
    <w:rsid w:val="00EC67D2"/>
    <w:rsid w:val="00EF25DC"/>
    <w:rsid w:val="00F00BC8"/>
    <w:rsid w:val="00F16371"/>
    <w:rsid w:val="00F44498"/>
    <w:rsid w:val="00F605D4"/>
    <w:rsid w:val="00F61C67"/>
    <w:rsid w:val="00F654E4"/>
    <w:rsid w:val="00F9303C"/>
    <w:rsid w:val="00F9469B"/>
    <w:rsid w:val="00FA5DEA"/>
    <w:rsid w:val="00FB3336"/>
    <w:rsid w:val="00FB5D58"/>
    <w:rsid w:val="00FB6C5E"/>
    <w:rsid w:val="00FC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253134E"/>
  <w14:defaultImageDpi w14:val="300"/>
  <w15:docId w15:val="{35AB8922-EDAA-4058-BF99-324294D6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7F37A8"/>
    <w:rPr>
      <w:rFonts w:ascii="Garamond" w:hAnsi="Garamond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8C0407"/>
    <w:pPr>
      <w:jc w:val="right"/>
    </w:pPr>
    <w:rPr>
      <w:rFonts w:ascii="Franklin Gothic Medium Cond" w:hAnsi="Franklin Gothic Medium Cond"/>
      <w:b w:val="0"/>
      <w:bCs w:val="0"/>
      <w:sz w:val="36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 w:val="0"/>
      <w:bCs w:val="0"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rFonts w:ascii="Courier New" w:hAnsi="Courier New"/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rFonts w:ascii="Courier New" w:hAnsi="Courier New"/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rFonts w:ascii="Courier New" w:hAnsi="Courier New"/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noProof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rFonts w:ascii="Arial" w:hAnsi="Arial" w:cs="Arial"/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EC67D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C67D2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9619E7"/>
    <w:pPr>
      <w:spacing w:before="100" w:beforeAutospacing="1" w:after="100" w:afterAutospacing="1"/>
    </w:pPr>
    <w:rPr>
      <w:rFonts w:ascii="Times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4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166466.CTS\Desktop\Hands-on%20Exercise%20Template_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6EE276C9B4A94AAD91EF7836DA6958" ma:contentTypeVersion="0" ma:contentTypeDescription="Create a new document." ma:contentTypeScope="" ma:versionID="b28cae6a2500043db1e874181b3485c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568F57-5CAF-49A9-A92E-DBCF8F0A28B4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1BBC1CC3-3E1B-466E-BB26-4C22562176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1399A6-0234-4552-AE06-98E6FA7789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A83303-D122-4D4A-80A5-1969D3F2E96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0FF8E86-5862-4122-8E3B-FA94B8334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Hands-on Exercise Template_v1.0</Template>
  <TotalTime>3</TotalTime>
  <Pages>6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4290</CharactersWithSpaces>
  <SharedDoc>false</SharedDoc>
  <HLinks>
    <vt:vector size="72" baseType="variant"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_Toc185067185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_Toc185067184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_Toc185067183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_Toc185067182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_Toc185067181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_Toc185067180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_Toc185067179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_Toc185067178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_Toc185067177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_Toc185067176</vt:lpwstr>
      </vt:variant>
      <vt:variant>
        <vt:i4>2031667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_Toc185067175</vt:lpwstr>
      </vt:variant>
      <vt:variant>
        <vt:i4>6094852</vt:i4>
      </vt:variant>
      <vt:variant>
        <vt:i4>0</vt:i4>
      </vt:variant>
      <vt:variant>
        <vt:i4>0</vt:i4>
      </vt:variant>
      <vt:variant>
        <vt:i4>5</vt:i4>
      </vt:variant>
      <vt:variant>
        <vt:lpwstr>http://www.cognizant.com/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166466</dc:creator>
  <cp:lastModifiedBy>Setti, Nagaraju</cp:lastModifiedBy>
  <cp:revision>3</cp:revision>
  <dcterms:created xsi:type="dcterms:W3CDTF">2021-09-24T18:27:00Z</dcterms:created>
  <dcterms:modified xsi:type="dcterms:W3CDTF">2021-09-24T18:28:00Z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0x010100736EE276C9B4A94AAD91EF7836DA6958</vt:lpwstr>
  </property>
</Properties>
</file>